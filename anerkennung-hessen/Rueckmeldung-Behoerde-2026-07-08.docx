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page" w:tblpX="1342" w:tblpY="725"/>
        <w:tblW w:w="10026" w:type="dxa"/>
        <w:tblLayout w:type="fixed"/>
        <w:tblCellMar>
          <w:left w:w="0" w:type="dxa"/>
          <w:right w:w="0" w:type="dxa"/>
        </w:tblCellMar>
        <w:tblLook w:val="0000" w:firstRow="0" w:lastRow="0" w:firstColumn="0" w:lastColumn="0" w:noHBand="0" w:noVBand="0"/>
      </w:tblPr>
      <w:tblGrid>
        <w:gridCol w:w="6010"/>
        <w:gridCol w:w="794"/>
        <w:gridCol w:w="1418"/>
        <w:gridCol w:w="425"/>
        <w:gridCol w:w="1379"/>
      </w:tblGrid>
      <w:tr w:rsidR="006C0A6F" w:rsidRPr="00081819" w14:paraId="2BE6B34A" w14:textId="77777777">
        <w:trPr>
          <w:cantSplit/>
          <w:trHeight w:hRule="exact" w:val="720"/>
        </w:trPr>
        <w:tc>
          <w:tcPr>
            <w:tcW w:w="6010" w:type="dxa"/>
          </w:tcPr>
          <w:p w14:paraId="3ED7A2F6" w14:textId="77777777" w:rsidR="00726C29" w:rsidRDefault="00726C29" w:rsidP="006C0A6F">
            <w:pPr>
              <w:ind w:left="-57"/>
            </w:pPr>
          </w:p>
          <w:p w14:paraId="71937DCC" w14:textId="77777777" w:rsidR="006C0A6F" w:rsidRPr="00726C29" w:rsidRDefault="006C0A6F" w:rsidP="006E053A"/>
        </w:tc>
        <w:tc>
          <w:tcPr>
            <w:tcW w:w="2212" w:type="dxa"/>
            <w:gridSpan w:val="2"/>
            <w:vAlign w:val="bottom"/>
          </w:tcPr>
          <w:p w14:paraId="424DF16C" w14:textId="77777777" w:rsidR="006C0A6F" w:rsidRDefault="006C0A6F" w:rsidP="006C0A6F">
            <w:pPr>
              <w:spacing w:after="40"/>
              <w:rPr>
                <w:rFonts w:ascii="Franklin Gothic Book" w:hAnsi="Franklin Gothic Book"/>
                <w:sz w:val="28"/>
              </w:rPr>
            </w:pPr>
          </w:p>
          <w:p w14:paraId="43338EE1" w14:textId="77777777" w:rsidR="006C0A6F" w:rsidRPr="00863A31" w:rsidRDefault="006C0A6F" w:rsidP="006C0A6F">
            <w:pPr>
              <w:spacing w:after="40"/>
              <w:rPr>
                <w:rFonts w:ascii="Franklin Gothic Book" w:hAnsi="Franklin Gothic Book"/>
                <w:sz w:val="28"/>
              </w:rPr>
            </w:pPr>
          </w:p>
        </w:tc>
        <w:tc>
          <w:tcPr>
            <w:tcW w:w="1804" w:type="dxa"/>
            <w:gridSpan w:val="2"/>
            <w:vAlign w:val="bottom"/>
          </w:tcPr>
          <w:p w14:paraId="2BFD34FE" w14:textId="77777777" w:rsidR="006C0A6F" w:rsidRPr="00081819" w:rsidRDefault="006C0A6F" w:rsidP="006C0A6F">
            <w:pPr>
              <w:spacing w:after="40"/>
              <w:jc w:val="right"/>
              <w:rPr>
                <w:sz w:val="28"/>
              </w:rPr>
            </w:pPr>
          </w:p>
        </w:tc>
      </w:tr>
      <w:tr w:rsidR="006C0A6F" w:rsidRPr="00081819" w14:paraId="23E4C194" w14:textId="77777777">
        <w:trPr>
          <w:cantSplit/>
          <w:trHeight w:hRule="exact" w:val="600"/>
        </w:trPr>
        <w:tc>
          <w:tcPr>
            <w:tcW w:w="6010" w:type="dxa"/>
          </w:tcPr>
          <w:p w14:paraId="4C78EE81" w14:textId="77777777" w:rsidR="006C0A6F" w:rsidRPr="00081819" w:rsidRDefault="006C0A6F" w:rsidP="006C0A6F"/>
        </w:tc>
        <w:tc>
          <w:tcPr>
            <w:tcW w:w="4016" w:type="dxa"/>
            <w:gridSpan w:val="4"/>
          </w:tcPr>
          <w:p w14:paraId="5662B5C9" w14:textId="77777777" w:rsidR="006C0A6F" w:rsidRPr="00081819" w:rsidRDefault="001D1A9D" w:rsidP="006C0A6F">
            <w:pPr>
              <w:spacing w:before="340" w:after="90"/>
              <w:rPr>
                <w:sz w:val="25"/>
              </w:rPr>
            </w:pPr>
            <w:r w:rsidRPr="0036041C">
              <w:t>DER MAGISTRAT</w:t>
            </w:r>
          </w:p>
        </w:tc>
      </w:tr>
      <w:tr w:rsidR="006C0A6F" w:rsidRPr="00081819" w14:paraId="6146810A" w14:textId="77777777" w:rsidTr="0036041C">
        <w:trPr>
          <w:cantSplit/>
          <w:trHeight w:hRule="exact" w:val="600"/>
        </w:trPr>
        <w:tc>
          <w:tcPr>
            <w:tcW w:w="6010" w:type="dxa"/>
            <w:vAlign w:val="center"/>
          </w:tcPr>
          <w:p w14:paraId="19E31147" w14:textId="77777777" w:rsidR="006C0A6F" w:rsidRPr="00081819" w:rsidRDefault="006C0A6F" w:rsidP="0036041C"/>
        </w:tc>
        <w:tc>
          <w:tcPr>
            <w:tcW w:w="4016" w:type="dxa"/>
            <w:gridSpan w:val="4"/>
            <w:vAlign w:val="center"/>
          </w:tcPr>
          <w:p w14:paraId="371A8159" w14:textId="77777777" w:rsidR="006C0A6F" w:rsidRDefault="008C006F" w:rsidP="006C0A6F">
            <w:pPr>
              <w:pStyle w:val="Kopfzeile"/>
              <w:tabs>
                <w:tab w:val="clear" w:pos="4536"/>
                <w:tab w:val="clear" w:pos="9072"/>
              </w:tabs>
            </w:pPr>
            <w:r>
              <w:t>Rathaus für Senioren</w:t>
            </w:r>
          </w:p>
          <w:p w14:paraId="0EE101C9" w14:textId="77777777" w:rsidR="00910B8A" w:rsidRPr="00910B8A" w:rsidRDefault="00910B8A" w:rsidP="006C0A6F">
            <w:pPr>
              <w:pStyle w:val="Kopfzeile"/>
              <w:tabs>
                <w:tab w:val="clear" w:pos="4536"/>
                <w:tab w:val="clear" w:pos="9072"/>
              </w:tabs>
              <w:rPr>
                <w:sz w:val="4"/>
                <w:szCs w:val="4"/>
              </w:rPr>
            </w:pPr>
          </w:p>
          <w:p w14:paraId="690E3650" w14:textId="77777777" w:rsidR="00910B8A" w:rsidRPr="00081819" w:rsidRDefault="008C006F" w:rsidP="008C006F">
            <w:pPr>
              <w:pStyle w:val="Kopfzeile"/>
              <w:tabs>
                <w:tab w:val="clear" w:pos="4536"/>
                <w:tab w:val="clear" w:pos="9072"/>
              </w:tabs>
            </w:pPr>
            <w:r>
              <w:t>Leitstelle Älterwerden</w:t>
            </w:r>
          </w:p>
        </w:tc>
      </w:tr>
      <w:tr w:rsidR="006C0A6F" w:rsidRPr="00863A31" w14:paraId="0C91BCF7" w14:textId="77777777">
        <w:trPr>
          <w:cantSplit/>
          <w:trHeight w:hRule="exact" w:val="230"/>
        </w:trPr>
        <w:tc>
          <w:tcPr>
            <w:tcW w:w="6010" w:type="dxa"/>
            <w:vAlign w:val="bottom"/>
          </w:tcPr>
          <w:p w14:paraId="68D13EA3" w14:textId="77777777" w:rsidR="006C0A6F" w:rsidRPr="00863A31" w:rsidRDefault="006C0A6F" w:rsidP="006C0A6F">
            <w:pPr>
              <w:rPr>
                <w:rFonts w:ascii="Franklin Gothic Book" w:hAnsi="Franklin Gothic Book"/>
                <w:sz w:val="16"/>
              </w:rPr>
            </w:pPr>
            <w:r w:rsidRPr="00863A31">
              <w:rPr>
                <w:rFonts w:ascii="Franklin Gothic Book" w:hAnsi="Franklin Gothic Book"/>
                <w:sz w:val="16"/>
              </w:rPr>
              <w:t>Stadtverwaltung (Amt 51), 60275 Frankfurt am Main</w:t>
            </w:r>
          </w:p>
        </w:tc>
        <w:tc>
          <w:tcPr>
            <w:tcW w:w="4016" w:type="dxa"/>
            <w:gridSpan w:val="4"/>
            <w:tcBorders>
              <w:bottom w:val="single" w:sz="4" w:space="0" w:color="auto"/>
            </w:tcBorders>
            <w:vAlign w:val="bottom"/>
          </w:tcPr>
          <w:p w14:paraId="3E5CE388" w14:textId="77777777" w:rsidR="006C0A6F" w:rsidRPr="00863A31" w:rsidRDefault="006C0A6F" w:rsidP="006C0A6F">
            <w:pPr>
              <w:rPr>
                <w:rFonts w:ascii="Franklin Gothic Book" w:hAnsi="Franklin Gothic Book"/>
                <w:sz w:val="14"/>
              </w:rPr>
            </w:pPr>
          </w:p>
        </w:tc>
      </w:tr>
      <w:tr w:rsidR="006C0A6F" w:rsidRPr="00863A31" w14:paraId="5632F67C" w14:textId="77777777">
        <w:trPr>
          <w:cantSplit/>
          <w:trHeight w:val="240"/>
        </w:trPr>
        <w:tc>
          <w:tcPr>
            <w:tcW w:w="6010" w:type="dxa"/>
            <w:vMerge w:val="restart"/>
            <w:tcBorders>
              <w:top w:val="single" w:sz="4" w:space="0" w:color="auto"/>
            </w:tcBorders>
            <w:vAlign w:val="center"/>
          </w:tcPr>
          <w:p w14:paraId="4E0AFA10" w14:textId="4239B78D" w:rsidR="00236737" w:rsidRPr="00236737" w:rsidRDefault="0019204A" w:rsidP="00236737">
            <w:pPr>
              <w:rPr>
                <w:rFonts w:cs="Arial"/>
                <w:sz w:val="24"/>
                <w:szCs w:val="24"/>
              </w:rPr>
            </w:pPr>
            <w:r w:rsidRPr="0019204A">
              <w:rPr>
                <w:rFonts w:cs="Arial"/>
                <w:sz w:val="24"/>
                <w:szCs w:val="24"/>
              </w:rPr>
              <w:t>Yusuf Ferhat Demir</w:t>
            </w:r>
          </w:p>
          <w:p w14:paraId="162829B5" w14:textId="6336DC8E" w:rsidR="00236737" w:rsidRPr="00236737" w:rsidRDefault="0019204A" w:rsidP="00236737">
            <w:pPr>
              <w:rPr>
                <w:rFonts w:cs="Arial"/>
                <w:sz w:val="24"/>
                <w:szCs w:val="24"/>
              </w:rPr>
            </w:pPr>
            <w:proofErr w:type="spellStart"/>
            <w:r>
              <w:rPr>
                <w:rFonts w:cs="Arial"/>
                <w:sz w:val="24"/>
                <w:szCs w:val="24"/>
              </w:rPr>
              <w:t>Gellert</w:t>
            </w:r>
            <w:r w:rsidR="00236737" w:rsidRPr="00236737">
              <w:rPr>
                <w:rFonts w:cs="Arial"/>
                <w:sz w:val="24"/>
                <w:szCs w:val="24"/>
              </w:rPr>
              <w:t>straße</w:t>
            </w:r>
            <w:proofErr w:type="spellEnd"/>
            <w:r w:rsidR="00236737" w:rsidRPr="00236737">
              <w:rPr>
                <w:rFonts w:cs="Arial"/>
                <w:sz w:val="24"/>
                <w:szCs w:val="24"/>
              </w:rPr>
              <w:t xml:space="preserve"> </w:t>
            </w:r>
            <w:r>
              <w:rPr>
                <w:rFonts w:cs="Arial"/>
                <w:sz w:val="24"/>
                <w:szCs w:val="24"/>
              </w:rPr>
              <w:t>30</w:t>
            </w:r>
          </w:p>
          <w:p w14:paraId="1DD4BBD4" w14:textId="16432E18" w:rsidR="00691BC8" w:rsidRPr="00A64448" w:rsidRDefault="00236737" w:rsidP="00236737">
            <w:pPr>
              <w:rPr>
                <w:rFonts w:cs="Arial"/>
                <w:sz w:val="24"/>
                <w:szCs w:val="24"/>
              </w:rPr>
            </w:pPr>
            <w:r w:rsidRPr="00236737">
              <w:rPr>
                <w:rFonts w:cs="Arial"/>
                <w:sz w:val="24"/>
                <w:szCs w:val="24"/>
              </w:rPr>
              <w:t>6038</w:t>
            </w:r>
            <w:r w:rsidR="0019204A">
              <w:rPr>
                <w:rFonts w:cs="Arial"/>
                <w:sz w:val="24"/>
                <w:szCs w:val="24"/>
              </w:rPr>
              <w:t>9</w:t>
            </w:r>
            <w:r w:rsidRPr="00236737">
              <w:rPr>
                <w:rFonts w:cs="Arial"/>
                <w:sz w:val="24"/>
                <w:szCs w:val="24"/>
              </w:rPr>
              <w:t xml:space="preserve"> Frankfurt</w:t>
            </w:r>
          </w:p>
        </w:tc>
        <w:tc>
          <w:tcPr>
            <w:tcW w:w="2637" w:type="dxa"/>
            <w:gridSpan w:val="3"/>
            <w:vAlign w:val="center"/>
          </w:tcPr>
          <w:p w14:paraId="05367AE7" w14:textId="77777777" w:rsidR="006C0A6F" w:rsidRPr="00863A31" w:rsidRDefault="006C0A6F" w:rsidP="006C0A6F">
            <w:pPr>
              <w:rPr>
                <w:rFonts w:ascii="Franklin Gothic Book" w:hAnsi="Franklin Gothic Book"/>
                <w:sz w:val="16"/>
              </w:rPr>
            </w:pPr>
            <w:r w:rsidRPr="00863A31">
              <w:rPr>
                <w:rFonts w:ascii="Franklin Gothic Book" w:hAnsi="Franklin Gothic Book"/>
                <w:sz w:val="16"/>
              </w:rPr>
              <w:t>Auskunft erteilt</w:t>
            </w:r>
          </w:p>
        </w:tc>
        <w:tc>
          <w:tcPr>
            <w:tcW w:w="1379" w:type="dxa"/>
            <w:vAlign w:val="center"/>
          </w:tcPr>
          <w:p w14:paraId="16159CF4" w14:textId="77777777" w:rsidR="006C0A6F" w:rsidRPr="00863A31" w:rsidRDefault="006C0A6F" w:rsidP="006C0A6F">
            <w:pPr>
              <w:rPr>
                <w:rFonts w:ascii="Franklin Gothic Book" w:hAnsi="Franklin Gothic Book"/>
                <w:sz w:val="16"/>
              </w:rPr>
            </w:pPr>
            <w:r w:rsidRPr="00863A31">
              <w:rPr>
                <w:rFonts w:ascii="Franklin Gothic Book" w:hAnsi="Franklin Gothic Book"/>
                <w:sz w:val="16"/>
              </w:rPr>
              <w:t>Zimmer</w:t>
            </w:r>
          </w:p>
        </w:tc>
      </w:tr>
      <w:tr w:rsidR="006C0A6F" w:rsidRPr="00863A31" w14:paraId="14B3AB60" w14:textId="77777777">
        <w:trPr>
          <w:cantSplit/>
          <w:trHeight w:hRule="exact" w:val="240"/>
        </w:trPr>
        <w:tc>
          <w:tcPr>
            <w:tcW w:w="6010" w:type="dxa"/>
            <w:vMerge/>
          </w:tcPr>
          <w:p w14:paraId="7C26D593" w14:textId="77777777" w:rsidR="006C0A6F" w:rsidRPr="00863A31" w:rsidRDefault="006C0A6F" w:rsidP="006C0A6F">
            <w:pPr>
              <w:rPr>
                <w:rFonts w:ascii="Franklin Gothic Book" w:hAnsi="Franklin Gothic Book"/>
              </w:rPr>
            </w:pPr>
          </w:p>
        </w:tc>
        <w:tc>
          <w:tcPr>
            <w:tcW w:w="2637" w:type="dxa"/>
            <w:gridSpan w:val="3"/>
            <w:tcBorders>
              <w:bottom w:val="single" w:sz="4" w:space="0" w:color="auto"/>
            </w:tcBorders>
            <w:vAlign w:val="bottom"/>
          </w:tcPr>
          <w:p w14:paraId="78DC6322" w14:textId="77777777" w:rsidR="006C0A6F" w:rsidRPr="00A64448" w:rsidRDefault="000E15E2" w:rsidP="00515434">
            <w:pPr>
              <w:rPr>
                <w:rFonts w:cs="Arial"/>
                <w:sz w:val="16"/>
              </w:rPr>
            </w:pPr>
            <w:r>
              <w:rPr>
                <w:rFonts w:cs="Arial"/>
                <w:sz w:val="16"/>
              </w:rPr>
              <w:t>Frau Krause</w:t>
            </w:r>
          </w:p>
        </w:tc>
        <w:tc>
          <w:tcPr>
            <w:tcW w:w="1379" w:type="dxa"/>
            <w:tcBorders>
              <w:bottom w:val="single" w:sz="4" w:space="0" w:color="auto"/>
            </w:tcBorders>
            <w:vAlign w:val="bottom"/>
          </w:tcPr>
          <w:p w14:paraId="39D3FD92" w14:textId="77777777" w:rsidR="006C0A6F" w:rsidRPr="00A64448" w:rsidRDefault="000E15E2" w:rsidP="00EE62EA">
            <w:pPr>
              <w:rPr>
                <w:rFonts w:cs="Arial"/>
                <w:sz w:val="16"/>
              </w:rPr>
            </w:pPr>
            <w:r>
              <w:rPr>
                <w:rFonts w:cs="Arial"/>
                <w:sz w:val="16"/>
              </w:rPr>
              <w:t>1</w:t>
            </w:r>
            <w:r w:rsidR="00236737">
              <w:rPr>
                <w:rFonts w:cs="Arial"/>
                <w:sz w:val="16"/>
              </w:rPr>
              <w:t>.03</w:t>
            </w:r>
          </w:p>
        </w:tc>
      </w:tr>
      <w:tr w:rsidR="006C0A6F" w:rsidRPr="00863A31" w14:paraId="6960C149" w14:textId="77777777">
        <w:trPr>
          <w:cantSplit/>
          <w:trHeight w:hRule="exact" w:val="240"/>
        </w:trPr>
        <w:tc>
          <w:tcPr>
            <w:tcW w:w="6010" w:type="dxa"/>
            <w:vMerge/>
          </w:tcPr>
          <w:p w14:paraId="4BC2337A" w14:textId="77777777" w:rsidR="006C0A6F" w:rsidRPr="00863A31" w:rsidRDefault="006C0A6F" w:rsidP="006C0A6F">
            <w:pPr>
              <w:rPr>
                <w:rFonts w:ascii="Franklin Gothic Book" w:hAnsi="Franklin Gothic Book"/>
              </w:rPr>
            </w:pPr>
          </w:p>
        </w:tc>
        <w:tc>
          <w:tcPr>
            <w:tcW w:w="2637" w:type="dxa"/>
            <w:gridSpan w:val="3"/>
            <w:vAlign w:val="center"/>
          </w:tcPr>
          <w:p w14:paraId="743DB299" w14:textId="77777777" w:rsidR="006C0A6F" w:rsidRPr="00A64448" w:rsidRDefault="006C0A6F" w:rsidP="006C0A6F">
            <w:pPr>
              <w:rPr>
                <w:rFonts w:cs="Arial"/>
                <w:sz w:val="16"/>
              </w:rPr>
            </w:pPr>
            <w:r w:rsidRPr="00A64448">
              <w:rPr>
                <w:rFonts w:cs="Arial"/>
                <w:sz w:val="16"/>
              </w:rPr>
              <w:t xml:space="preserve">Telefon Durchwahl </w:t>
            </w:r>
          </w:p>
        </w:tc>
        <w:tc>
          <w:tcPr>
            <w:tcW w:w="1379" w:type="dxa"/>
            <w:vAlign w:val="center"/>
          </w:tcPr>
          <w:p w14:paraId="7DF98B45" w14:textId="77777777" w:rsidR="006C0A6F" w:rsidRPr="00A64448" w:rsidRDefault="006C0A6F" w:rsidP="0025722E">
            <w:pPr>
              <w:rPr>
                <w:rFonts w:cs="Arial"/>
                <w:sz w:val="16"/>
              </w:rPr>
            </w:pPr>
            <w:r w:rsidRPr="00A64448">
              <w:rPr>
                <w:rFonts w:cs="Arial"/>
                <w:sz w:val="16"/>
              </w:rPr>
              <w:t xml:space="preserve">Telefax </w:t>
            </w:r>
          </w:p>
        </w:tc>
      </w:tr>
      <w:tr w:rsidR="006C0A6F" w:rsidRPr="00863A31" w14:paraId="4519C0EA" w14:textId="77777777">
        <w:trPr>
          <w:cantSplit/>
          <w:trHeight w:hRule="exact" w:val="240"/>
        </w:trPr>
        <w:tc>
          <w:tcPr>
            <w:tcW w:w="6010" w:type="dxa"/>
            <w:vMerge/>
          </w:tcPr>
          <w:p w14:paraId="3FE40B06" w14:textId="77777777" w:rsidR="006C0A6F" w:rsidRPr="00863A31" w:rsidRDefault="006C0A6F" w:rsidP="006C0A6F">
            <w:pPr>
              <w:rPr>
                <w:rFonts w:ascii="Franklin Gothic Book" w:hAnsi="Franklin Gothic Book"/>
              </w:rPr>
            </w:pPr>
          </w:p>
        </w:tc>
        <w:tc>
          <w:tcPr>
            <w:tcW w:w="2637" w:type="dxa"/>
            <w:gridSpan w:val="3"/>
            <w:vAlign w:val="bottom"/>
          </w:tcPr>
          <w:p w14:paraId="2A87C889" w14:textId="77777777" w:rsidR="006C0A6F" w:rsidRPr="0025722E" w:rsidRDefault="006C0A6F" w:rsidP="008C006F">
            <w:pPr>
              <w:rPr>
                <w:rFonts w:cs="Arial"/>
                <w:sz w:val="16"/>
                <w:szCs w:val="16"/>
              </w:rPr>
            </w:pPr>
            <w:r w:rsidRPr="0025722E">
              <w:rPr>
                <w:rFonts w:cs="Arial"/>
                <w:sz w:val="16"/>
                <w:szCs w:val="16"/>
              </w:rPr>
              <w:t>(069) 212 -</w:t>
            </w:r>
            <w:r w:rsidR="008C006F">
              <w:rPr>
                <w:rFonts w:cs="Arial"/>
                <w:sz w:val="16"/>
                <w:szCs w:val="16"/>
              </w:rPr>
              <w:t xml:space="preserve"> </w:t>
            </w:r>
            <w:r w:rsidR="000E15E2">
              <w:rPr>
                <w:rFonts w:cs="Arial"/>
                <w:sz w:val="16"/>
                <w:szCs w:val="16"/>
              </w:rPr>
              <w:t>33607</w:t>
            </w:r>
          </w:p>
        </w:tc>
        <w:tc>
          <w:tcPr>
            <w:tcW w:w="1379" w:type="dxa"/>
            <w:vAlign w:val="bottom"/>
          </w:tcPr>
          <w:p w14:paraId="36250411" w14:textId="77777777" w:rsidR="006C0A6F" w:rsidRPr="0025722E" w:rsidRDefault="0025722E" w:rsidP="008C006F">
            <w:pPr>
              <w:rPr>
                <w:rFonts w:cs="Arial"/>
                <w:sz w:val="16"/>
                <w:szCs w:val="16"/>
              </w:rPr>
            </w:pPr>
            <w:r w:rsidRPr="0025722E">
              <w:rPr>
                <w:rFonts w:cs="Arial"/>
                <w:sz w:val="16"/>
                <w:szCs w:val="16"/>
              </w:rPr>
              <w:t>212 -</w:t>
            </w:r>
            <w:r w:rsidR="00EE62EA">
              <w:rPr>
                <w:rFonts w:cs="Arial"/>
                <w:sz w:val="16"/>
                <w:szCs w:val="16"/>
              </w:rPr>
              <w:t>30741</w:t>
            </w:r>
          </w:p>
        </w:tc>
      </w:tr>
      <w:tr w:rsidR="006C0A6F" w:rsidRPr="00863A31" w14:paraId="7270A9C0" w14:textId="77777777">
        <w:trPr>
          <w:cantSplit/>
          <w:trHeight w:hRule="exact" w:val="240"/>
        </w:trPr>
        <w:tc>
          <w:tcPr>
            <w:tcW w:w="6010" w:type="dxa"/>
            <w:vMerge/>
          </w:tcPr>
          <w:p w14:paraId="080AA874" w14:textId="77777777" w:rsidR="006C0A6F" w:rsidRPr="00863A31" w:rsidRDefault="006C0A6F" w:rsidP="006C0A6F">
            <w:pPr>
              <w:rPr>
                <w:rFonts w:ascii="Franklin Gothic Book" w:hAnsi="Franklin Gothic Book"/>
              </w:rPr>
            </w:pPr>
          </w:p>
        </w:tc>
        <w:tc>
          <w:tcPr>
            <w:tcW w:w="4016" w:type="dxa"/>
            <w:gridSpan w:val="4"/>
            <w:tcBorders>
              <w:top w:val="single" w:sz="4" w:space="0" w:color="auto"/>
            </w:tcBorders>
            <w:vAlign w:val="center"/>
          </w:tcPr>
          <w:p w14:paraId="1BED1CA5" w14:textId="77777777" w:rsidR="006C0A6F" w:rsidRPr="00A64448" w:rsidRDefault="006C0A6F" w:rsidP="006C0A6F">
            <w:pPr>
              <w:rPr>
                <w:rFonts w:cs="Arial"/>
                <w:sz w:val="16"/>
              </w:rPr>
            </w:pPr>
            <w:r w:rsidRPr="00A64448">
              <w:rPr>
                <w:rFonts w:cs="Arial"/>
                <w:sz w:val="16"/>
              </w:rPr>
              <w:t>E-Mail</w:t>
            </w:r>
          </w:p>
        </w:tc>
      </w:tr>
      <w:tr w:rsidR="006C0A6F" w:rsidRPr="00863A31" w14:paraId="50691EE4" w14:textId="77777777">
        <w:trPr>
          <w:cantSplit/>
          <w:trHeight w:hRule="exact" w:val="240"/>
        </w:trPr>
        <w:tc>
          <w:tcPr>
            <w:tcW w:w="6010" w:type="dxa"/>
            <w:vMerge/>
          </w:tcPr>
          <w:p w14:paraId="672D1359" w14:textId="77777777" w:rsidR="006C0A6F" w:rsidRPr="00863A31" w:rsidRDefault="006C0A6F" w:rsidP="006C0A6F">
            <w:pPr>
              <w:rPr>
                <w:rFonts w:ascii="Franklin Gothic Book" w:hAnsi="Franklin Gothic Book"/>
              </w:rPr>
            </w:pPr>
          </w:p>
        </w:tc>
        <w:sdt>
          <w:sdtPr>
            <w:rPr>
              <w:rFonts w:cs="Arial"/>
              <w:color w:val="0000FF"/>
              <w:sz w:val="16"/>
            </w:rPr>
            <w:id w:val="-983689482"/>
            <w:placeholder>
              <w:docPart w:val="5527E024D82E48FA9D4C3624FAE46317"/>
            </w:placeholder>
          </w:sdtPr>
          <w:sdtEndPr/>
          <w:sdtContent>
            <w:tc>
              <w:tcPr>
                <w:tcW w:w="4016" w:type="dxa"/>
                <w:gridSpan w:val="4"/>
                <w:vAlign w:val="bottom"/>
              </w:tcPr>
              <w:p w14:paraId="474C2D0D" w14:textId="77777777" w:rsidR="006C0A6F" w:rsidRPr="00A64448" w:rsidRDefault="000E15E2" w:rsidP="000E15E2">
                <w:pPr>
                  <w:rPr>
                    <w:rFonts w:cs="Arial"/>
                    <w:color w:val="0000FF"/>
                    <w:sz w:val="16"/>
                  </w:rPr>
                </w:pPr>
                <w:r w:rsidRPr="000E15E2">
                  <w:rPr>
                    <w:rFonts w:cs="Arial"/>
                    <w:color w:val="0000FF"/>
                    <w:sz w:val="16"/>
                  </w:rPr>
                  <w:t>entlastungsangebote45@stadt-frankfurt.de</w:t>
                </w:r>
              </w:p>
            </w:tc>
          </w:sdtContent>
        </w:sdt>
      </w:tr>
      <w:tr w:rsidR="006C0A6F" w:rsidRPr="00863A31" w14:paraId="405E096C" w14:textId="77777777">
        <w:trPr>
          <w:cantSplit/>
          <w:trHeight w:hRule="exact" w:val="240"/>
        </w:trPr>
        <w:tc>
          <w:tcPr>
            <w:tcW w:w="6010" w:type="dxa"/>
            <w:vMerge/>
          </w:tcPr>
          <w:p w14:paraId="6BD3027E" w14:textId="77777777" w:rsidR="006C0A6F" w:rsidRPr="00863A31" w:rsidRDefault="006C0A6F" w:rsidP="006C0A6F">
            <w:pPr>
              <w:rPr>
                <w:rFonts w:ascii="Franklin Gothic Book" w:hAnsi="Franklin Gothic Book"/>
              </w:rPr>
            </w:pPr>
          </w:p>
        </w:tc>
        <w:tc>
          <w:tcPr>
            <w:tcW w:w="794" w:type="dxa"/>
            <w:tcBorders>
              <w:top w:val="single" w:sz="4" w:space="0" w:color="auto"/>
            </w:tcBorders>
            <w:vAlign w:val="center"/>
          </w:tcPr>
          <w:p w14:paraId="19138AAC" w14:textId="77777777" w:rsidR="006C0A6F" w:rsidRPr="00A64448" w:rsidRDefault="006C0A6F" w:rsidP="006C0A6F">
            <w:pPr>
              <w:rPr>
                <w:rFonts w:cs="Arial"/>
                <w:sz w:val="16"/>
              </w:rPr>
            </w:pPr>
            <w:r w:rsidRPr="00A64448">
              <w:rPr>
                <w:rFonts w:cs="Arial"/>
                <w:sz w:val="16"/>
              </w:rPr>
              <w:t>PLZ</w:t>
            </w:r>
          </w:p>
        </w:tc>
        <w:tc>
          <w:tcPr>
            <w:tcW w:w="3222" w:type="dxa"/>
            <w:gridSpan w:val="3"/>
            <w:tcBorders>
              <w:top w:val="single" w:sz="4" w:space="0" w:color="auto"/>
            </w:tcBorders>
            <w:vAlign w:val="center"/>
          </w:tcPr>
          <w:p w14:paraId="1DBB955E" w14:textId="77777777" w:rsidR="006C0A6F" w:rsidRPr="00A64448" w:rsidRDefault="006C0A6F" w:rsidP="006C0A6F">
            <w:pPr>
              <w:rPr>
                <w:rFonts w:cs="Arial"/>
                <w:sz w:val="16"/>
              </w:rPr>
            </w:pPr>
            <w:r w:rsidRPr="00A64448">
              <w:rPr>
                <w:rFonts w:cs="Arial"/>
                <w:sz w:val="16"/>
              </w:rPr>
              <w:t>Dienstgebäude</w:t>
            </w:r>
          </w:p>
        </w:tc>
      </w:tr>
      <w:tr w:rsidR="006C0A6F" w:rsidRPr="00863A31" w14:paraId="3EA1000E" w14:textId="77777777">
        <w:trPr>
          <w:cantSplit/>
          <w:trHeight w:hRule="exact" w:val="240"/>
        </w:trPr>
        <w:tc>
          <w:tcPr>
            <w:tcW w:w="6010" w:type="dxa"/>
            <w:vMerge/>
          </w:tcPr>
          <w:p w14:paraId="729C38A4" w14:textId="77777777" w:rsidR="006C0A6F" w:rsidRPr="00863A31" w:rsidRDefault="006C0A6F" w:rsidP="006C0A6F">
            <w:pPr>
              <w:rPr>
                <w:rFonts w:ascii="Franklin Gothic Book" w:hAnsi="Franklin Gothic Book"/>
              </w:rPr>
            </w:pPr>
          </w:p>
        </w:tc>
        <w:sdt>
          <w:sdtPr>
            <w:rPr>
              <w:rFonts w:cs="Arial"/>
              <w:sz w:val="16"/>
            </w:rPr>
            <w:id w:val="120591855"/>
            <w:placeholder>
              <w:docPart w:val="66851CB5BCD044CE8F5E95F1D855E092"/>
            </w:placeholder>
          </w:sdtPr>
          <w:sdtEndPr/>
          <w:sdtContent>
            <w:tc>
              <w:tcPr>
                <w:tcW w:w="794" w:type="dxa"/>
                <w:vAlign w:val="bottom"/>
              </w:tcPr>
              <w:p w14:paraId="6E35E58F" w14:textId="77777777" w:rsidR="006C0A6F" w:rsidRPr="00A64448" w:rsidRDefault="008C006F" w:rsidP="000C7898">
                <w:pPr>
                  <w:rPr>
                    <w:rFonts w:cs="Arial"/>
                    <w:sz w:val="16"/>
                  </w:rPr>
                </w:pPr>
                <w:r>
                  <w:rPr>
                    <w:rFonts w:cs="Arial"/>
                    <w:sz w:val="16"/>
                  </w:rPr>
                  <w:t>60320</w:t>
                </w:r>
              </w:p>
            </w:tc>
          </w:sdtContent>
        </w:sdt>
        <w:sdt>
          <w:sdtPr>
            <w:rPr>
              <w:rFonts w:cs="Arial"/>
              <w:sz w:val="16"/>
            </w:rPr>
            <w:id w:val="36247671"/>
            <w:placeholder>
              <w:docPart w:val="66851CB5BCD044CE8F5E95F1D855E092"/>
            </w:placeholder>
          </w:sdtPr>
          <w:sdtEndPr/>
          <w:sdtContent>
            <w:tc>
              <w:tcPr>
                <w:tcW w:w="3222" w:type="dxa"/>
                <w:gridSpan w:val="3"/>
                <w:vAlign w:val="bottom"/>
              </w:tcPr>
              <w:p w14:paraId="24B49410" w14:textId="77777777" w:rsidR="006C0A6F" w:rsidRPr="00A64448" w:rsidRDefault="008C006F" w:rsidP="000C7898">
                <w:pPr>
                  <w:rPr>
                    <w:rFonts w:cs="Arial"/>
                    <w:sz w:val="16"/>
                  </w:rPr>
                </w:pPr>
                <w:r>
                  <w:rPr>
                    <w:rFonts w:cs="Arial"/>
                    <w:sz w:val="16"/>
                  </w:rPr>
                  <w:t>Hansaallee 150</w:t>
                </w:r>
              </w:p>
            </w:tc>
          </w:sdtContent>
        </w:sdt>
      </w:tr>
      <w:tr w:rsidR="006C0A6F" w:rsidRPr="00863A31" w14:paraId="1282BC22" w14:textId="77777777">
        <w:trPr>
          <w:cantSplit/>
          <w:trHeight w:hRule="exact" w:val="240"/>
        </w:trPr>
        <w:tc>
          <w:tcPr>
            <w:tcW w:w="6010" w:type="dxa"/>
            <w:vMerge/>
            <w:tcBorders>
              <w:bottom w:val="nil"/>
            </w:tcBorders>
            <w:vAlign w:val="center"/>
          </w:tcPr>
          <w:p w14:paraId="418BF58C" w14:textId="77777777" w:rsidR="006C0A6F" w:rsidRPr="00863A31" w:rsidRDefault="006C0A6F" w:rsidP="006C0A6F">
            <w:pPr>
              <w:ind w:left="142"/>
              <w:rPr>
                <w:rFonts w:ascii="Franklin Gothic Book" w:hAnsi="Franklin Gothic Book"/>
              </w:rPr>
            </w:pPr>
          </w:p>
        </w:tc>
        <w:tc>
          <w:tcPr>
            <w:tcW w:w="4016" w:type="dxa"/>
            <w:gridSpan w:val="4"/>
            <w:tcBorders>
              <w:top w:val="single" w:sz="4" w:space="0" w:color="auto"/>
            </w:tcBorders>
            <w:vAlign w:val="center"/>
          </w:tcPr>
          <w:p w14:paraId="3157DB3F" w14:textId="77777777" w:rsidR="006C0A6F" w:rsidRPr="00A64448" w:rsidRDefault="006C0A6F" w:rsidP="006C0A6F">
            <w:pPr>
              <w:tabs>
                <w:tab w:val="left" w:pos="2779"/>
              </w:tabs>
              <w:rPr>
                <w:rFonts w:cs="Arial"/>
                <w:sz w:val="16"/>
              </w:rPr>
            </w:pPr>
            <w:r w:rsidRPr="00A64448">
              <w:rPr>
                <w:rFonts w:cs="Arial"/>
                <w:sz w:val="16"/>
              </w:rPr>
              <w:t>Unser Zeichen / Aktenzeichen</w:t>
            </w:r>
          </w:p>
        </w:tc>
      </w:tr>
      <w:tr w:rsidR="006C0A6F" w:rsidRPr="00863A31" w14:paraId="02630C25" w14:textId="77777777">
        <w:trPr>
          <w:cantSplit/>
          <w:trHeight w:hRule="exact" w:val="240"/>
        </w:trPr>
        <w:tc>
          <w:tcPr>
            <w:tcW w:w="6010" w:type="dxa"/>
            <w:vMerge/>
          </w:tcPr>
          <w:p w14:paraId="3C781954" w14:textId="77777777" w:rsidR="006C0A6F" w:rsidRPr="00863A31" w:rsidRDefault="006C0A6F" w:rsidP="006C0A6F">
            <w:pPr>
              <w:rPr>
                <w:rFonts w:ascii="Franklin Gothic Book" w:hAnsi="Franklin Gothic Book"/>
              </w:rPr>
            </w:pPr>
          </w:p>
        </w:tc>
        <w:sdt>
          <w:sdtPr>
            <w:rPr>
              <w:rFonts w:cs="Arial"/>
              <w:sz w:val="16"/>
            </w:rPr>
            <w:id w:val="287015410"/>
            <w:placeholder>
              <w:docPart w:val="5B8D6AFDA3B04DD19C13171E139E0959"/>
            </w:placeholder>
          </w:sdtPr>
          <w:sdtEndPr/>
          <w:sdtContent>
            <w:tc>
              <w:tcPr>
                <w:tcW w:w="4016" w:type="dxa"/>
                <w:gridSpan w:val="4"/>
                <w:tcBorders>
                  <w:bottom w:val="single" w:sz="4" w:space="0" w:color="auto"/>
                </w:tcBorders>
                <w:vAlign w:val="bottom"/>
              </w:tcPr>
              <w:p w14:paraId="66706F19" w14:textId="77777777" w:rsidR="006C0A6F" w:rsidRPr="00A64448" w:rsidRDefault="008C006F" w:rsidP="000C7898">
                <w:pPr>
                  <w:tabs>
                    <w:tab w:val="left" w:pos="2779"/>
                  </w:tabs>
                  <w:rPr>
                    <w:rFonts w:cs="Arial"/>
                    <w:sz w:val="16"/>
                  </w:rPr>
                </w:pPr>
                <w:r>
                  <w:rPr>
                    <w:rFonts w:cs="Arial"/>
                    <w:sz w:val="16"/>
                  </w:rPr>
                  <w:t>51.D24</w:t>
                </w:r>
                <w:r w:rsidR="00515434">
                  <w:rPr>
                    <w:rFonts w:cs="Arial"/>
                    <w:sz w:val="16"/>
                  </w:rPr>
                  <w:t xml:space="preserve">.12 </w:t>
                </w:r>
              </w:p>
            </w:tc>
          </w:sdtContent>
        </w:sdt>
      </w:tr>
      <w:tr w:rsidR="006C0A6F" w:rsidRPr="00863A31" w14:paraId="381F0567" w14:textId="77777777">
        <w:trPr>
          <w:cantSplit/>
          <w:trHeight w:hRule="exact" w:val="240"/>
        </w:trPr>
        <w:tc>
          <w:tcPr>
            <w:tcW w:w="6010" w:type="dxa"/>
            <w:vMerge w:val="restart"/>
          </w:tcPr>
          <w:p w14:paraId="2CD596CC" w14:textId="77777777" w:rsidR="006C0A6F" w:rsidRPr="00863A31" w:rsidRDefault="006C0A6F" w:rsidP="006C0A6F">
            <w:pPr>
              <w:rPr>
                <w:rFonts w:ascii="Franklin Gothic Book" w:hAnsi="Franklin Gothic Book"/>
              </w:rPr>
            </w:pPr>
          </w:p>
        </w:tc>
        <w:tc>
          <w:tcPr>
            <w:tcW w:w="4016" w:type="dxa"/>
            <w:gridSpan w:val="4"/>
            <w:vAlign w:val="bottom"/>
          </w:tcPr>
          <w:p w14:paraId="1906E229" w14:textId="77777777" w:rsidR="006C0A6F" w:rsidRPr="00887D0E" w:rsidRDefault="006C0A6F" w:rsidP="006C0A6F">
            <w:pPr>
              <w:tabs>
                <w:tab w:val="left" w:pos="2779"/>
              </w:tabs>
              <w:rPr>
                <w:rFonts w:cs="Arial"/>
                <w:sz w:val="16"/>
                <w:szCs w:val="16"/>
              </w:rPr>
            </w:pPr>
            <w:r w:rsidRPr="00887D0E">
              <w:rPr>
                <w:rFonts w:cs="Arial"/>
                <w:sz w:val="16"/>
                <w:szCs w:val="16"/>
              </w:rPr>
              <w:t>Datum</w:t>
            </w:r>
          </w:p>
        </w:tc>
      </w:tr>
      <w:tr w:rsidR="006C0A6F" w:rsidRPr="00863A31" w14:paraId="1A26C2F6" w14:textId="77777777">
        <w:trPr>
          <w:cantSplit/>
          <w:trHeight w:hRule="exact" w:val="240"/>
        </w:trPr>
        <w:tc>
          <w:tcPr>
            <w:tcW w:w="6010" w:type="dxa"/>
            <w:vMerge/>
            <w:tcBorders>
              <w:bottom w:val="single" w:sz="4" w:space="0" w:color="auto"/>
            </w:tcBorders>
          </w:tcPr>
          <w:p w14:paraId="191F1756" w14:textId="77777777" w:rsidR="006C0A6F" w:rsidRPr="00863A31" w:rsidRDefault="006C0A6F" w:rsidP="006C0A6F">
            <w:pPr>
              <w:rPr>
                <w:rFonts w:ascii="Franklin Gothic Book" w:hAnsi="Franklin Gothic Book"/>
              </w:rPr>
            </w:pPr>
          </w:p>
        </w:tc>
        <w:tc>
          <w:tcPr>
            <w:tcW w:w="4016" w:type="dxa"/>
            <w:gridSpan w:val="4"/>
            <w:tcBorders>
              <w:bottom w:val="single" w:sz="4" w:space="0" w:color="auto"/>
            </w:tcBorders>
            <w:vAlign w:val="bottom"/>
          </w:tcPr>
          <w:p w14:paraId="58CF0CB1" w14:textId="77777777" w:rsidR="006C0A6F" w:rsidRPr="00887D0E" w:rsidRDefault="006C0A6F" w:rsidP="00F705F3">
            <w:pPr>
              <w:tabs>
                <w:tab w:val="left" w:pos="2779"/>
              </w:tabs>
              <w:rPr>
                <w:rFonts w:cs="Arial"/>
                <w:sz w:val="16"/>
                <w:szCs w:val="16"/>
              </w:rPr>
            </w:pPr>
          </w:p>
        </w:tc>
      </w:tr>
    </w:tbl>
    <w:p w14:paraId="5C1216FB" w14:textId="77777777" w:rsidR="00E60DB0" w:rsidRDefault="00E60DB0" w:rsidP="00964E33">
      <w:pPr>
        <w:rPr>
          <w:rFonts w:cs="Arial"/>
          <w:sz w:val="24"/>
          <w:szCs w:val="24"/>
        </w:rPr>
        <w:sectPr w:rsidR="00E60DB0" w:rsidSect="00292920">
          <w:headerReference w:type="default" r:id="rId8"/>
          <w:headerReference w:type="first" r:id="rId9"/>
          <w:footerReference w:type="first" r:id="rId10"/>
          <w:pgSz w:w="11906" w:h="16838"/>
          <w:pgMar w:top="851" w:right="849" w:bottom="1560" w:left="1418" w:header="720" w:footer="569" w:gutter="0"/>
          <w:cols w:space="720"/>
          <w:titlePg/>
          <w:docGrid w:linePitch="299"/>
        </w:sectPr>
      </w:pPr>
    </w:p>
    <w:p w14:paraId="3D087D31" w14:textId="1A5EF71F" w:rsidR="00515434" w:rsidRPr="004C6152" w:rsidRDefault="0019204A" w:rsidP="004C6152">
      <w:pPr>
        <w:jc w:val="both"/>
        <w:rPr>
          <w:rFonts w:asciiTheme="minorHAnsi" w:hAnsiTheme="minorHAnsi" w:cstheme="minorHAnsi"/>
          <w:b/>
          <w:sz w:val="24"/>
          <w:szCs w:val="24"/>
        </w:rPr>
      </w:pPr>
      <w:r>
        <w:rPr>
          <w:rFonts w:asciiTheme="minorHAnsi" w:hAnsiTheme="minorHAnsi" w:cstheme="minorHAnsi"/>
          <w:b/>
          <w:sz w:val="24"/>
          <w:szCs w:val="24"/>
        </w:rPr>
        <w:t xml:space="preserve">Rückmeldung und </w:t>
      </w:r>
      <w:r w:rsidR="00530B79" w:rsidRPr="00886758">
        <w:rPr>
          <w:rFonts w:asciiTheme="minorHAnsi" w:hAnsiTheme="minorHAnsi" w:cstheme="minorHAnsi"/>
          <w:b/>
          <w:sz w:val="24"/>
          <w:szCs w:val="24"/>
        </w:rPr>
        <w:t xml:space="preserve">Antragsformulare </w:t>
      </w:r>
      <w:r w:rsidR="00691BC8" w:rsidRPr="00886758">
        <w:rPr>
          <w:rFonts w:asciiTheme="minorHAnsi" w:hAnsiTheme="minorHAnsi" w:cstheme="minorHAnsi"/>
          <w:b/>
          <w:sz w:val="24"/>
          <w:szCs w:val="24"/>
        </w:rPr>
        <w:t xml:space="preserve">zur </w:t>
      </w:r>
      <w:r w:rsidR="00530B79" w:rsidRPr="00886758">
        <w:rPr>
          <w:rFonts w:asciiTheme="minorHAnsi" w:hAnsiTheme="minorHAnsi" w:cstheme="minorHAnsi"/>
          <w:b/>
          <w:sz w:val="24"/>
          <w:szCs w:val="24"/>
        </w:rPr>
        <w:t>Aner</w:t>
      </w:r>
      <w:r w:rsidR="00236737">
        <w:rPr>
          <w:rFonts w:asciiTheme="minorHAnsi" w:hAnsiTheme="minorHAnsi" w:cstheme="minorHAnsi"/>
          <w:b/>
          <w:sz w:val="24"/>
          <w:szCs w:val="24"/>
        </w:rPr>
        <w:t>kennung als Dienstleister</w:t>
      </w:r>
      <w:r w:rsidR="00530B79" w:rsidRPr="00886758">
        <w:rPr>
          <w:rFonts w:asciiTheme="minorHAnsi" w:hAnsiTheme="minorHAnsi" w:cstheme="minorHAnsi"/>
          <w:b/>
          <w:sz w:val="24"/>
          <w:szCs w:val="24"/>
        </w:rPr>
        <w:t>: in nach §</w:t>
      </w:r>
      <w:r w:rsidR="00F37EC3" w:rsidRPr="00886758">
        <w:rPr>
          <w:rFonts w:asciiTheme="minorHAnsi" w:hAnsiTheme="minorHAnsi" w:cstheme="minorHAnsi"/>
          <w:b/>
          <w:sz w:val="24"/>
          <w:szCs w:val="24"/>
        </w:rPr>
        <w:t xml:space="preserve"> </w:t>
      </w:r>
      <w:r w:rsidR="00530B79" w:rsidRPr="00886758">
        <w:rPr>
          <w:rFonts w:asciiTheme="minorHAnsi" w:hAnsiTheme="minorHAnsi" w:cstheme="minorHAnsi"/>
          <w:b/>
          <w:sz w:val="24"/>
          <w:szCs w:val="24"/>
        </w:rPr>
        <w:t>45</w:t>
      </w:r>
      <w:r w:rsidR="00921134" w:rsidRPr="00886758">
        <w:rPr>
          <w:rFonts w:asciiTheme="minorHAnsi" w:hAnsiTheme="minorHAnsi" w:cstheme="minorHAnsi"/>
          <w:b/>
          <w:sz w:val="24"/>
          <w:szCs w:val="24"/>
        </w:rPr>
        <w:t xml:space="preserve"> </w:t>
      </w:r>
      <w:r w:rsidR="00530B79" w:rsidRPr="00886758">
        <w:rPr>
          <w:rFonts w:asciiTheme="minorHAnsi" w:hAnsiTheme="minorHAnsi" w:cstheme="minorHAnsi"/>
          <w:b/>
          <w:sz w:val="24"/>
          <w:szCs w:val="24"/>
        </w:rPr>
        <w:t>a SGB XI</w:t>
      </w:r>
      <w:r w:rsidR="00236737">
        <w:rPr>
          <w:rFonts w:asciiTheme="minorHAnsi" w:hAnsiTheme="minorHAnsi" w:cstheme="minorHAnsi"/>
          <w:b/>
          <w:sz w:val="24"/>
          <w:szCs w:val="24"/>
        </w:rPr>
        <w:t xml:space="preserve"> – Anbieterform II</w:t>
      </w:r>
    </w:p>
    <w:p w14:paraId="09B78AC2" w14:textId="77777777" w:rsidR="00515434" w:rsidRPr="00A36E30" w:rsidRDefault="00515434" w:rsidP="00515434">
      <w:pPr>
        <w:tabs>
          <w:tab w:val="left" w:pos="9356"/>
        </w:tabs>
        <w:rPr>
          <w:rFonts w:asciiTheme="minorHAnsi" w:hAnsiTheme="minorHAnsi" w:cstheme="minorHAnsi"/>
          <w:szCs w:val="22"/>
        </w:rPr>
      </w:pPr>
    </w:p>
    <w:p w14:paraId="6152F2AA" w14:textId="70B0917D" w:rsidR="00AD7E28" w:rsidRDefault="00C54186" w:rsidP="00AD7E28">
      <w:pPr>
        <w:rPr>
          <w:rFonts w:ascii="Calibri" w:hAnsi="Calibri"/>
        </w:rPr>
      </w:pPr>
      <w:r>
        <w:t>Guten Tag Yusuf Ferhat Demir</w:t>
      </w:r>
      <w:r w:rsidR="00AD7E28">
        <w:t>,</w:t>
      </w:r>
    </w:p>
    <w:p w14:paraId="46345AD2" w14:textId="77777777" w:rsidR="00AD7E28" w:rsidRDefault="00AD7E28" w:rsidP="00AD7E28"/>
    <w:p w14:paraId="618CF5D1" w14:textId="1839B4BB" w:rsidR="00AD7E28" w:rsidRDefault="00C54186" w:rsidP="00AD7E28">
      <w:pPr>
        <w:rPr>
          <w:color w:val="000000"/>
        </w:rPr>
      </w:pPr>
      <w:r w:rsidRPr="00C54186">
        <w:t>zunächst möchte ich mich dafür entschuldigen, dass die Rückmeldung an Sie so lange gedauert hat. Das Sachgebiet war enormen personellen und strukturellen Veränderungen unterworfen und ich war leider längere Zeit nicht im Dienst</w:t>
      </w:r>
      <w:r>
        <w:t>. Nun habe ich mich Ihres Antrages angenommen und</w:t>
      </w:r>
      <w:r w:rsidRPr="00C54186">
        <w:t xml:space="preserve"> </w:t>
      </w:r>
      <w:r w:rsidR="00AD7E28">
        <w:t xml:space="preserve">bezugnehmend auf </w:t>
      </w:r>
      <w:r>
        <w:rPr>
          <w:color w:val="000000"/>
        </w:rPr>
        <w:t>Ihre am 15.12.2025 eingereichten Unterlagen</w:t>
      </w:r>
      <w:r w:rsidR="00AD7E28">
        <w:t xml:space="preserve"> erhalten Sie hiermit </w:t>
      </w:r>
      <w:r>
        <w:t>eine erste Einschätzung zu Ihren antragsrelevanten Unterlagen</w:t>
      </w:r>
      <w:r>
        <w:t xml:space="preserve"> betreff</w:t>
      </w:r>
      <w:r w:rsidR="00AD7E28">
        <w:t xml:space="preserve"> Anerkennungsmöglichkeit für eine Zulassung als </w:t>
      </w:r>
      <w:proofErr w:type="spellStart"/>
      <w:r w:rsidR="00AD7E28">
        <w:t>Anbieter</w:t>
      </w:r>
      <w:r w:rsidR="00236737">
        <w:t>:in</w:t>
      </w:r>
      <w:proofErr w:type="spellEnd"/>
      <w:r w:rsidR="00AD7E28">
        <w:t xml:space="preserve"> nach §</w:t>
      </w:r>
      <w:r w:rsidR="004C6152">
        <w:t xml:space="preserve"> </w:t>
      </w:r>
      <w:r w:rsidR="00AD7E28">
        <w:t>45a SGB XI</w:t>
      </w:r>
      <w:r>
        <w:t>.</w:t>
      </w:r>
    </w:p>
    <w:p w14:paraId="77BF305C" w14:textId="77777777" w:rsidR="004C6152" w:rsidRDefault="004C6152" w:rsidP="00AD7E28">
      <w:pPr>
        <w:rPr>
          <w:color w:val="000000"/>
        </w:rPr>
      </w:pPr>
    </w:p>
    <w:p w14:paraId="43A2CC14" w14:textId="5B124F76" w:rsidR="004C6152" w:rsidRDefault="00AD7E28" w:rsidP="00AD7E28">
      <w:r>
        <w:t>Rechtliche Grundlage für die Anerkennung in Hessen ist neben dem § 45a SGB XI die sog. Pflegeunterstützungsverordnung (</w:t>
      </w:r>
      <w:proofErr w:type="spellStart"/>
      <w:r>
        <w:t>PfluV</w:t>
      </w:r>
      <w:proofErr w:type="spellEnd"/>
      <w:r>
        <w:t xml:space="preserve">) als landesrechtliche Ausgestaltung des § 45a SGB XI. Die verschiedenen Anbieterformen sind in § 4 der </w:t>
      </w:r>
      <w:proofErr w:type="spellStart"/>
      <w:r>
        <w:t>PfluV</w:t>
      </w:r>
      <w:proofErr w:type="spellEnd"/>
      <w:r>
        <w:t xml:space="preserve"> geregelt. </w:t>
      </w:r>
    </w:p>
    <w:p w14:paraId="577BEC43" w14:textId="77777777" w:rsidR="00AD7E28" w:rsidRDefault="00AD7E28" w:rsidP="00AD7E28">
      <w:r>
        <w:t xml:space="preserve">Bitte beachten Sie die in §1 der </w:t>
      </w:r>
      <w:proofErr w:type="spellStart"/>
      <w:r>
        <w:t>PfluV</w:t>
      </w:r>
      <w:proofErr w:type="spellEnd"/>
      <w:r>
        <w:t xml:space="preserve"> benannten Zulassungs-/Anerkennungsvoraussetzungen sowie die §§</w:t>
      </w:r>
      <w:r w:rsidR="004C6152">
        <w:t xml:space="preserve"> </w:t>
      </w:r>
      <w:r>
        <w:t xml:space="preserve">2 und 3 der </w:t>
      </w:r>
      <w:proofErr w:type="spellStart"/>
      <w:r>
        <w:t>PfluV</w:t>
      </w:r>
      <w:proofErr w:type="spellEnd"/>
      <w:r>
        <w:t>, um eine erste Einschätzung vornehmen zu können, ob Ihr Angebot grundsätzlich anerkennungsfähig ist.</w:t>
      </w:r>
    </w:p>
    <w:p w14:paraId="72E2F088" w14:textId="77777777" w:rsidR="00C54186" w:rsidRDefault="00C54186" w:rsidP="00AD7E28"/>
    <w:p w14:paraId="5DA98B04" w14:textId="43484228" w:rsidR="00C54186" w:rsidRPr="00C54186" w:rsidRDefault="00C54186" w:rsidP="00C54186">
      <w:r>
        <w:t xml:space="preserve">Zu Ihren bereits eingereichten Unterlagen </w:t>
      </w:r>
      <w:r w:rsidRPr="00C54186">
        <w:t xml:space="preserve">geben </w:t>
      </w:r>
      <w:r>
        <w:t xml:space="preserve">wir </w:t>
      </w:r>
      <w:r w:rsidRPr="00C54186">
        <w:t xml:space="preserve">Ihnen hierzu folgende Rückmeldung, da sich </w:t>
      </w:r>
      <w:r>
        <w:t>Ü</w:t>
      </w:r>
      <w:r w:rsidRPr="00C54186">
        <w:t>berarbeitungs-/</w:t>
      </w:r>
      <w:proofErr w:type="spellStart"/>
      <w:r w:rsidRPr="00C54186">
        <w:t>Nachreichungsbedarfe</w:t>
      </w:r>
      <w:proofErr w:type="spellEnd"/>
      <w:r w:rsidRPr="00C54186">
        <w:t xml:space="preserve"> ergeben:</w:t>
      </w:r>
    </w:p>
    <w:p w14:paraId="3B28527D" w14:textId="77777777" w:rsidR="00C54186" w:rsidRDefault="00C54186" w:rsidP="00AD7E28"/>
    <w:p w14:paraId="4823ADBE" w14:textId="6BF948B1" w:rsidR="00AD7E28" w:rsidRDefault="00C54186" w:rsidP="00C54186">
      <w:pPr>
        <w:pStyle w:val="Listenabsatz"/>
        <w:numPr>
          <w:ilvl w:val="0"/>
          <w:numId w:val="1"/>
        </w:numPr>
      </w:pPr>
      <w:r w:rsidRPr="00C54186">
        <w:t>die erweiterten Führungszeugnisse müssen uns zusätzlich als Original übermittelt werden,</w:t>
      </w:r>
    </w:p>
    <w:p w14:paraId="20D5A9BB" w14:textId="64BB8251" w:rsidR="0019204A" w:rsidRDefault="0019204A" w:rsidP="0019204A">
      <w:pPr>
        <w:pStyle w:val="Listenabsatz"/>
        <w:numPr>
          <w:ilvl w:val="0"/>
          <w:numId w:val="1"/>
        </w:numPr>
      </w:pPr>
      <w:r>
        <w:t>Gewerbeanmeldung</w:t>
      </w:r>
      <w:r>
        <w:t xml:space="preserve"> noch fehlend</w:t>
      </w:r>
      <w:r>
        <w:t>,</w:t>
      </w:r>
    </w:p>
    <w:p w14:paraId="724F43C7" w14:textId="7DF26863" w:rsidR="0019204A" w:rsidRDefault="0019204A" w:rsidP="0019204A">
      <w:pPr>
        <w:pStyle w:val="Listenabsatz"/>
        <w:numPr>
          <w:ilvl w:val="0"/>
          <w:numId w:val="1"/>
        </w:numPr>
      </w:pPr>
      <w:r>
        <w:t>ARGE Bestätigung (</w:t>
      </w:r>
      <w:proofErr w:type="gramStart"/>
      <w:r>
        <w:t>IK Nummer</w:t>
      </w:r>
      <w:proofErr w:type="gramEnd"/>
      <w:r>
        <w:t>)</w:t>
      </w:r>
      <w:r>
        <w:t xml:space="preserve"> noch fehlend</w:t>
      </w:r>
      <w:r>
        <w:t>,</w:t>
      </w:r>
    </w:p>
    <w:p w14:paraId="323E6087" w14:textId="63E5F4A9" w:rsidR="0019204A" w:rsidRDefault="0019204A" w:rsidP="0019204A">
      <w:pPr>
        <w:pStyle w:val="Listenabsatz"/>
        <w:numPr>
          <w:ilvl w:val="0"/>
          <w:numId w:val="1"/>
        </w:numPr>
      </w:pPr>
      <w:r>
        <w:t>Konzept</w:t>
      </w:r>
      <w:r>
        <w:t xml:space="preserve"> </w:t>
      </w:r>
      <w:r>
        <w:t xml:space="preserve">noch fehlend, </w:t>
      </w:r>
    </w:p>
    <w:p w14:paraId="16D7D1E6" w14:textId="498FFAF1" w:rsidR="0019204A" w:rsidRDefault="0019204A" w:rsidP="0019204A">
      <w:pPr>
        <w:pStyle w:val="Listenabsatz"/>
        <w:numPr>
          <w:ilvl w:val="0"/>
          <w:numId w:val="1"/>
        </w:numPr>
      </w:pPr>
      <w:r>
        <w:t>Versicherungsnachweis (mindestens betriebliche Haftpflicht)</w:t>
      </w:r>
      <w:r>
        <w:t xml:space="preserve"> und entsprechender Police </w:t>
      </w:r>
      <w:r>
        <w:t>noch fehlend,</w:t>
      </w:r>
    </w:p>
    <w:p w14:paraId="40CAFB34" w14:textId="51D4197E" w:rsidR="0019204A" w:rsidRDefault="0019204A" w:rsidP="0019204A">
      <w:pPr>
        <w:pStyle w:val="Listenabsatz"/>
        <w:numPr>
          <w:ilvl w:val="0"/>
          <w:numId w:val="1"/>
        </w:numPr>
      </w:pPr>
      <w:r w:rsidRPr="0019204A">
        <w:t>Kosten- Leistungsübersicht nach § 8 Pflegeunterstützungsverordnung (</w:t>
      </w:r>
      <w:proofErr w:type="spellStart"/>
      <w:r w:rsidRPr="0019204A">
        <w:t>PfluV</w:t>
      </w:r>
      <w:proofErr w:type="spellEnd"/>
      <w:r w:rsidRPr="0019204A">
        <w:t>)</w:t>
      </w:r>
      <w:r>
        <w:t xml:space="preserve"> </w:t>
      </w:r>
      <w:r>
        <w:t>noch fehlend</w:t>
      </w:r>
      <w:r w:rsidRPr="0019204A">
        <w:t>,</w:t>
      </w:r>
    </w:p>
    <w:p w14:paraId="52AD70BE" w14:textId="18C6EC61" w:rsidR="0019204A" w:rsidRDefault="0019204A" w:rsidP="00AD0343">
      <w:pPr>
        <w:pStyle w:val="Listenabsatz"/>
        <w:numPr>
          <w:ilvl w:val="0"/>
          <w:numId w:val="1"/>
        </w:numPr>
      </w:pPr>
      <w:r>
        <w:t>Erhebungsbogen – muss auch im Original mit rechtsverbindlicher Unterschrift eingereicht werden</w:t>
      </w:r>
      <w:r w:rsidR="00AD0343">
        <w:t xml:space="preserve"> </w:t>
      </w:r>
      <w:r w:rsidR="00AD0343">
        <w:t>noch fehlend</w:t>
      </w:r>
      <w:r w:rsidR="00AD0343">
        <w:t>.</w:t>
      </w:r>
    </w:p>
    <w:p w14:paraId="6326D8BD" w14:textId="77777777" w:rsidR="00AD0343" w:rsidRDefault="00AD0343" w:rsidP="00AD0343">
      <w:pPr>
        <w:pStyle w:val="Listenabsatz"/>
      </w:pPr>
    </w:p>
    <w:p w14:paraId="455DCB1E" w14:textId="77777777" w:rsidR="00AD0343" w:rsidRDefault="00AD0343" w:rsidP="0019204A"/>
    <w:p w14:paraId="30BB604C" w14:textId="77777777" w:rsidR="00AD0343" w:rsidRDefault="00AD0343" w:rsidP="0019204A"/>
    <w:p w14:paraId="40698AF5" w14:textId="77777777" w:rsidR="00AD0343" w:rsidRDefault="00AD0343" w:rsidP="0019204A"/>
    <w:p w14:paraId="0A69BC66" w14:textId="1F69FF08" w:rsidR="0019204A" w:rsidRDefault="0019204A" w:rsidP="0019204A">
      <w:r w:rsidRPr="0019204A">
        <w:t xml:space="preserve">Zum Nach-/Einreichen oben angezeigter Bedarfe setzen wir Ihnen eine Frist bis zum </w:t>
      </w:r>
      <w:r w:rsidRPr="0019204A">
        <w:rPr>
          <w:b/>
          <w:bCs/>
          <w:u w:val="single"/>
        </w:rPr>
        <w:t>3</w:t>
      </w:r>
      <w:r w:rsidRPr="0019204A">
        <w:rPr>
          <w:b/>
          <w:bCs/>
          <w:u w:val="single"/>
        </w:rPr>
        <w:t>1.</w:t>
      </w:r>
      <w:r w:rsidRPr="0019204A">
        <w:rPr>
          <w:b/>
          <w:bCs/>
          <w:u w:val="single"/>
        </w:rPr>
        <w:t>08</w:t>
      </w:r>
      <w:r w:rsidRPr="0019204A">
        <w:rPr>
          <w:b/>
          <w:bCs/>
          <w:u w:val="single"/>
        </w:rPr>
        <w:t>.202</w:t>
      </w:r>
      <w:r w:rsidRPr="0019204A">
        <w:rPr>
          <w:b/>
          <w:bCs/>
          <w:u w:val="single"/>
        </w:rPr>
        <w:t>6</w:t>
      </w:r>
      <w:r w:rsidRPr="0019204A">
        <w:t>. Sollten sie dieser Frist kommentarlos nicht nachkommen, kann/wird Ihr Antrag abgelehnt werden.</w:t>
      </w:r>
    </w:p>
    <w:p w14:paraId="217BC6FC" w14:textId="77777777" w:rsidR="0019204A" w:rsidRDefault="0019204A" w:rsidP="0019204A"/>
    <w:p w14:paraId="62632694" w14:textId="6CC56C81" w:rsidR="0019204A" w:rsidRDefault="0019204A" w:rsidP="0019204A">
      <w:r w:rsidRPr="0019204A">
        <w:t xml:space="preserve">Wir haben Ihnen </w:t>
      </w:r>
      <w:r>
        <w:t>relevante Dokumente</w:t>
      </w:r>
      <w:r w:rsidRPr="0019204A">
        <w:t xml:space="preserve"> diesem Brief beigelegt.</w:t>
      </w:r>
    </w:p>
    <w:p w14:paraId="272A2534" w14:textId="77777777" w:rsidR="00777A72" w:rsidRDefault="00777A72" w:rsidP="00777A72">
      <w:pPr>
        <w:pStyle w:val="NurText"/>
      </w:pPr>
    </w:p>
    <w:p w14:paraId="16E20134" w14:textId="77777777" w:rsidR="00777A72" w:rsidRPr="004C6152" w:rsidRDefault="00777A72" w:rsidP="004C6152">
      <w:pPr>
        <w:pStyle w:val="NurText"/>
        <w:rPr>
          <w:rFonts w:ascii="Arial" w:hAnsi="Arial" w:cs="Arial"/>
        </w:rPr>
      </w:pPr>
      <w:r w:rsidRPr="00AD7E28">
        <w:rPr>
          <w:rFonts w:ascii="Arial" w:hAnsi="Arial" w:cs="Arial"/>
        </w:rPr>
        <w:t>Bei Fragen können Sie sich gerne an uns wenden.</w:t>
      </w:r>
    </w:p>
    <w:p w14:paraId="7754DC0A" w14:textId="77777777" w:rsidR="00515434" w:rsidRPr="00AD7E28" w:rsidRDefault="00515434" w:rsidP="00515434">
      <w:pPr>
        <w:ind w:right="141"/>
        <w:rPr>
          <w:rFonts w:cs="Arial"/>
          <w:szCs w:val="22"/>
        </w:rPr>
      </w:pPr>
    </w:p>
    <w:p w14:paraId="0D8A55A9" w14:textId="77777777" w:rsidR="00515434" w:rsidRPr="00AD7E28" w:rsidRDefault="00515434" w:rsidP="00515434">
      <w:pPr>
        <w:rPr>
          <w:rFonts w:cs="Arial"/>
          <w:szCs w:val="22"/>
        </w:rPr>
      </w:pPr>
      <w:r w:rsidRPr="00AD7E28">
        <w:rPr>
          <w:rFonts w:cs="Arial"/>
          <w:szCs w:val="22"/>
        </w:rPr>
        <w:t>Mit freundlichen Grüßen</w:t>
      </w:r>
    </w:p>
    <w:p w14:paraId="0F04E8C6" w14:textId="77777777" w:rsidR="00515434" w:rsidRPr="00AD7E28" w:rsidRDefault="00515434" w:rsidP="00515434">
      <w:pPr>
        <w:rPr>
          <w:rFonts w:cs="Arial"/>
          <w:szCs w:val="22"/>
        </w:rPr>
      </w:pPr>
    </w:p>
    <w:p w14:paraId="4A62A622" w14:textId="77777777" w:rsidR="00515434" w:rsidRPr="00AD7E28" w:rsidRDefault="00515434" w:rsidP="00515434">
      <w:pPr>
        <w:rPr>
          <w:rFonts w:cs="Arial"/>
          <w:szCs w:val="22"/>
        </w:rPr>
      </w:pPr>
      <w:r w:rsidRPr="00AD7E28">
        <w:rPr>
          <w:rFonts w:cs="Arial"/>
          <w:szCs w:val="22"/>
        </w:rPr>
        <w:t>Im Auftrag</w:t>
      </w:r>
    </w:p>
    <w:p w14:paraId="458C34A7" w14:textId="77777777" w:rsidR="00515434" w:rsidRPr="00AD7E28" w:rsidRDefault="00515434" w:rsidP="00515434">
      <w:pPr>
        <w:rPr>
          <w:rFonts w:cs="Arial"/>
          <w:szCs w:val="22"/>
        </w:rPr>
      </w:pPr>
    </w:p>
    <w:p w14:paraId="2ECCBD64" w14:textId="77777777" w:rsidR="00515434" w:rsidRPr="00AD7E28" w:rsidRDefault="00515434" w:rsidP="00515434">
      <w:pPr>
        <w:rPr>
          <w:rFonts w:cs="Arial"/>
          <w:szCs w:val="22"/>
        </w:rPr>
      </w:pPr>
    </w:p>
    <w:p w14:paraId="7F8A6D2E" w14:textId="77777777" w:rsidR="00515434" w:rsidRPr="00AD7E28" w:rsidRDefault="00515434" w:rsidP="00515434">
      <w:pPr>
        <w:rPr>
          <w:rFonts w:cs="Arial"/>
          <w:szCs w:val="22"/>
        </w:rPr>
      </w:pPr>
    </w:p>
    <w:p w14:paraId="7C8B8554" w14:textId="77777777" w:rsidR="00515434" w:rsidRPr="00AD7E28" w:rsidRDefault="00A904D1" w:rsidP="00515434">
      <w:pPr>
        <w:rPr>
          <w:rFonts w:cs="Arial"/>
          <w:szCs w:val="22"/>
        </w:rPr>
      </w:pPr>
      <w:r w:rsidRPr="00AD7E28">
        <w:rPr>
          <w:rFonts w:cs="Arial"/>
          <w:szCs w:val="22"/>
        </w:rPr>
        <w:t>(</w:t>
      </w:r>
      <w:r w:rsidR="00D41EBB" w:rsidRPr="00AD7E28">
        <w:rPr>
          <w:rFonts w:cs="Arial"/>
          <w:szCs w:val="22"/>
        </w:rPr>
        <w:t>Krause</w:t>
      </w:r>
      <w:r w:rsidR="00515434" w:rsidRPr="00AD7E28">
        <w:rPr>
          <w:rFonts w:cs="Arial"/>
          <w:szCs w:val="22"/>
        </w:rPr>
        <w:t>)</w:t>
      </w:r>
    </w:p>
    <w:p w14:paraId="0F86DF08" w14:textId="77777777" w:rsidR="004C6152" w:rsidRDefault="004C6152" w:rsidP="0084095E">
      <w:pPr>
        <w:rPr>
          <w:rFonts w:cs="Arial"/>
          <w:szCs w:val="22"/>
        </w:rPr>
      </w:pPr>
    </w:p>
    <w:p w14:paraId="4426DE98" w14:textId="77777777" w:rsidR="0084095E" w:rsidRPr="00AD7E28" w:rsidRDefault="003D14E9" w:rsidP="0084095E">
      <w:pPr>
        <w:rPr>
          <w:rFonts w:cs="Arial"/>
          <w:szCs w:val="22"/>
        </w:rPr>
      </w:pPr>
      <w:r w:rsidRPr="00AD7E28">
        <w:rPr>
          <w:rFonts w:cs="Arial"/>
          <w:szCs w:val="22"/>
        </w:rPr>
        <w:t>Anlagen:</w:t>
      </w:r>
    </w:p>
    <w:p w14:paraId="223638E6" w14:textId="77777777" w:rsidR="003D14E9" w:rsidRPr="00AD7E28" w:rsidRDefault="003D14E9" w:rsidP="0084095E">
      <w:pPr>
        <w:rPr>
          <w:rFonts w:cs="Arial"/>
          <w:szCs w:val="22"/>
        </w:rPr>
      </w:pPr>
    </w:p>
    <w:p w14:paraId="15319491" w14:textId="77777777" w:rsidR="003D14E9" w:rsidRDefault="003D14E9" w:rsidP="0084095E">
      <w:pPr>
        <w:rPr>
          <w:rFonts w:cs="Arial"/>
          <w:szCs w:val="22"/>
        </w:rPr>
      </w:pPr>
      <w:r w:rsidRPr="00AD7E28">
        <w:rPr>
          <w:rFonts w:cs="Arial"/>
          <w:szCs w:val="22"/>
        </w:rPr>
        <w:t>Pflegeunterstützungsverordnung</w:t>
      </w:r>
    </w:p>
    <w:p w14:paraId="2A1D3D51" w14:textId="77777777" w:rsidR="004C6152" w:rsidRPr="00AD7E28" w:rsidRDefault="004C6152" w:rsidP="0084095E">
      <w:pPr>
        <w:rPr>
          <w:rFonts w:cs="Arial"/>
          <w:szCs w:val="22"/>
        </w:rPr>
      </w:pPr>
      <w:r>
        <w:rPr>
          <w:rFonts w:cs="Arial"/>
          <w:szCs w:val="22"/>
        </w:rPr>
        <w:t>Verlängerung Pflegeunterstützungsverordnung</w:t>
      </w:r>
    </w:p>
    <w:p w14:paraId="3EC62092" w14:textId="77777777" w:rsidR="003D14E9" w:rsidRDefault="00AD7E28" w:rsidP="0084095E">
      <w:pPr>
        <w:rPr>
          <w:rFonts w:cs="Arial"/>
          <w:szCs w:val="22"/>
        </w:rPr>
      </w:pPr>
      <w:r>
        <w:rPr>
          <w:rFonts w:cs="Arial"/>
          <w:szCs w:val="22"/>
        </w:rPr>
        <w:t>Erhebungsbogen Anbieterform II</w:t>
      </w:r>
    </w:p>
    <w:p w14:paraId="6CC32D35" w14:textId="60A52C04" w:rsidR="0019204A" w:rsidRPr="00AD7E28" w:rsidRDefault="0019204A" w:rsidP="0084095E">
      <w:pPr>
        <w:rPr>
          <w:rFonts w:cs="Arial"/>
          <w:szCs w:val="22"/>
        </w:rPr>
      </w:pPr>
      <w:r>
        <w:rPr>
          <w:rFonts w:cs="Arial"/>
          <w:szCs w:val="22"/>
        </w:rPr>
        <w:t>Konzeptstruktur (zur Unterstützung der Erstellung des Konzepts)</w:t>
      </w:r>
    </w:p>
    <w:p w14:paraId="51DC5A34" w14:textId="72DB3127" w:rsidR="004C6152" w:rsidRPr="00AD7E28" w:rsidRDefault="004C6152" w:rsidP="004C6152">
      <w:pPr>
        <w:rPr>
          <w:rFonts w:cs="Arial"/>
          <w:szCs w:val="22"/>
        </w:rPr>
      </w:pPr>
    </w:p>
    <w:p w14:paraId="6C3EF82B" w14:textId="7C072F32" w:rsidR="00E60DB0" w:rsidRPr="00F37EC3" w:rsidRDefault="00E60DB0" w:rsidP="00C54186">
      <w:pPr>
        <w:rPr>
          <w:rFonts w:cs="Arial"/>
          <w:sz w:val="24"/>
          <w:szCs w:val="24"/>
        </w:rPr>
      </w:pPr>
    </w:p>
    <w:sectPr w:rsidR="00E60DB0" w:rsidRPr="00F37EC3" w:rsidSect="00DC545F">
      <w:type w:val="continuous"/>
      <w:pgSz w:w="11906" w:h="16838"/>
      <w:pgMar w:top="851" w:right="1274" w:bottom="1560" w:left="1418" w:header="720" w:footer="56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ECAFF" w14:textId="77777777" w:rsidR="00DA1977" w:rsidRDefault="00DA1977">
      <w:r>
        <w:separator/>
      </w:r>
    </w:p>
  </w:endnote>
  <w:endnote w:type="continuationSeparator" w:id="0">
    <w:p w14:paraId="7235FD79" w14:textId="77777777" w:rsidR="00DA1977" w:rsidRDefault="00DA1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5E78" w14:textId="77777777" w:rsidR="00964E33" w:rsidRPr="00863A31" w:rsidRDefault="00EE62EA" w:rsidP="00964E33">
    <w:pPr>
      <w:pStyle w:val="Fuzeile"/>
      <w:rPr>
        <w:rFonts w:ascii="Franklin Gothic Book" w:hAnsi="Franklin Gothic Book"/>
        <w:sz w:val="14"/>
        <w:szCs w:val="14"/>
      </w:rPr>
    </w:pPr>
    <w:r w:rsidRPr="00EE62EA">
      <w:rPr>
        <w:rFonts w:ascii="Franklin Gothic Book" w:hAnsi="Franklin Gothic Book"/>
        <w:noProof/>
        <w:sz w:val="14"/>
        <w:szCs w:val="14"/>
      </w:rPr>
      <w:drawing>
        <wp:anchor distT="0" distB="0" distL="114300" distR="114300" simplePos="0" relativeHeight="251668992" behindDoc="1" locked="0" layoutInCell="1" allowOverlap="1" wp14:anchorId="79202240" wp14:editId="60CEF100">
          <wp:simplePos x="0" y="0"/>
          <wp:positionH relativeFrom="column">
            <wp:posOffset>3947795</wp:posOffset>
          </wp:positionH>
          <wp:positionV relativeFrom="paragraph">
            <wp:posOffset>-38100</wp:posOffset>
          </wp:positionV>
          <wp:extent cx="1399238" cy="648068"/>
          <wp:effectExtent l="0" t="0" r="0" b="0"/>
          <wp:wrapNone/>
          <wp:docPr id="33" name="Grafik 33" descr="\\A510s200007\d2$\D24\D24.M\Klein\Geschäftsstelle\LOGO\Leitstelle Älterwerde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510s200007\d2$\D24\D24.M\Klein\Geschäftsstelle\LOGO\Leitstelle Älterwerden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238" cy="648068"/>
                  </a:xfrm>
                  <a:prstGeom prst="rect">
                    <a:avLst/>
                  </a:prstGeom>
                  <a:noFill/>
                  <a:ln>
                    <a:noFill/>
                  </a:ln>
                </pic:spPr>
              </pic:pic>
            </a:graphicData>
          </a:graphic>
          <wp14:sizeRelH relativeFrom="page">
            <wp14:pctWidth>0</wp14:pctWidth>
          </wp14:sizeRelH>
          <wp14:sizeRelV relativeFrom="page">
            <wp14:pctHeight>0</wp14:pctHeight>
          </wp14:sizeRelV>
        </wp:anchor>
      </w:drawing>
    </w:r>
    <w:r w:rsidR="00377C79">
      <w:rPr>
        <w:rFonts w:ascii="Franklin Gothic Book" w:hAnsi="Franklin Gothic Book"/>
        <w:noProof/>
        <w:sz w:val="14"/>
        <w:szCs w:val="14"/>
      </w:rPr>
      <w:drawing>
        <wp:anchor distT="0" distB="0" distL="114300" distR="114300" simplePos="0" relativeHeight="251663872" behindDoc="1" locked="1" layoutInCell="1" allowOverlap="1" wp14:anchorId="7E0081A9" wp14:editId="747B297A">
          <wp:simplePos x="0" y="0"/>
          <wp:positionH relativeFrom="column">
            <wp:posOffset>5511961</wp:posOffset>
          </wp:positionH>
          <wp:positionV relativeFrom="page">
            <wp:posOffset>9749790</wp:posOffset>
          </wp:positionV>
          <wp:extent cx="770400" cy="752400"/>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nkfurter Tel_Logo_Nr_RZ_kleiner.jpg"/>
                  <pic:cNvPicPr/>
                </pic:nvPicPr>
                <pic:blipFill>
                  <a:blip r:embed="rId2">
                    <a:extLst>
                      <a:ext uri="{28A0092B-C50C-407E-A947-70E740481C1C}">
                        <a14:useLocalDpi xmlns:a14="http://schemas.microsoft.com/office/drawing/2010/main" val="0"/>
                      </a:ext>
                    </a:extLst>
                  </a:blip>
                  <a:stretch>
                    <a:fillRect/>
                  </a:stretch>
                </pic:blipFill>
                <pic:spPr>
                  <a:xfrm>
                    <a:off x="0" y="0"/>
                    <a:ext cx="770400" cy="752400"/>
                  </a:xfrm>
                  <a:prstGeom prst="rect">
                    <a:avLst/>
                  </a:prstGeom>
                </pic:spPr>
              </pic:pic>
            </a:graphicData>
          </a:graphic>
          <wp14:sizeRelH relativeFrom="margin">
            <wp14:pctWidth>0</wp14:pctWidth>
          </wp14:sizeRelH>
          <wp14:sizeRelV relativeFrom="margin">
            <wp14:pctHeight>0</wp14:pctHeight>
          </wp14:sizeRelV>
        </wp:anchor>
      </w:drawing>
    </w:r>
    <w:r w:rsidR="00964E33">
      <w:rPr>
        <w:rFonts w:ascii="Franklin Gothic Book" w:hAnsi="Franklin Gothic Book"/>
        <w:noProof/>
      </w:rPr>
      <mc:AlternateContent>
        <mc:Choice Requires="wps">
          <w:drawing>
            <wp:anchor distT="0" distB="0" distL="114300" distR="114300" simplePos="0" relativeHeight="251662848" behindDoc="0" locked="0" layoutInCell="0" allowOverlap="1" wp14:anchorId="33F31B8A" wp14:editId="10745E78">
              <wp:simplePos x="0" y="0"/>
              <wp:positionH relativeFrom="column">
                <wp:posOffset>-260350</wp:posOffset>
              </wp:positionH>
              <wp:positionV relativeFrom="paragraph">
                <wp:posOffset>-119380</wp:posOffset>
              </wp:positionV>
              <wp:extent cx="649224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2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6D352" id="Line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9.4pt" to="490.7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HMuEQ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" o:allowincell="f"/>
          </w:pict>
        </mc:Fallback>
      </mc:AlternateContent>
    </w:r>
    <w:r w:rsidR="00964E33" w:rsidRPr="00863A31">
      <w:rPr>
        <w:rFonts w:ascii="Franklin Gothic Book" w:hAnsi="Franklin Gothic Book"/>
        <w:sz w:val="14"/>
        <w:szCs w:val="14"/>
      </w:rPr>
      <w:t>Hausanschrift: siehe oben</w:t>
    </w:r>
  </w:p>
  <w:p w14:paraId="2E5DF85D" w14:textId="77777777" w:rsidR="00964E33" w:rsidRDefault="00964E33" w:rsidP="00964E33">
    <w:pPr>
      <w:pStyle w:val="Fuzeile"/>
      <w:rPr>
        <w:rFonts w:ascii="Franklin Gothic Book" w:hAnsi="Franklin Gothic Book"/>
        <w:sz w:val="14"/>
        <w:szCs w:val="14"/>
      </w:rPr>
    </w:pPr>
    <w:r w:rsidRPr="00863A31">
      <w:rPr>
        <w:rFonts w:ascii="Franklin Gothic Book" w:hAnsi="Franklin Gothic Book"/>
        <w:sz w:val="14"/>
        <w:szCs w:val="14"/>
      </w:rPr>
      <w:t>Telefon Rathausvermittlung: (0 69) 2 12 01</w:t>
    </w:r>
  </w:p>
  <w:p w14:paraId="660DC84C" w14:textId="77777777" w:rsidR="00964E33" w:rsidRPr="00863A31" w:rsidRDefault="00964E33" w:rsidP="00964E33">
    <w:pPr>
      <w:pStyle w:val="Fuzeile"/>
      <w:rPr>
        <w:rFonts w:ascii="Franklin Gothic Book" w:hAnsi="Franklin Gothic Book"/>
        <w:sz w:val="14"/>
        <w:szCs w:val="14"/>
      </w:rPr>
    </w:pPr>
  </w:p>
  <w:p w14:paraId="39C9F482" w14:textId="77777777" w:rsidR="008315AF" w:rsidRDefault="009146B9">
    <w:pPr>
      <w:pStyle w:val="Fuzeile"/>
    </w:pPr>
    <w:r>
      <w:rPr>
        <w:rFonts w:ascii="Times New Roman" w:hAnsi="Times New Roman"/>
        <w:noProof/>
        <w:sz w:val="24"/>
        <w:szCs w:val="24"/>
      </w:rPr>
      <mc:AlternateContent>
        <mc:Choice Requires="wps">
          <w:drawing>
            <wp:anchor distT="0" distB="0" distL="114300" distR="114300" simplePos="0" relativeHeight="251667968" behindDoc="1" locked="1" layoutInCell="1" allowOverlap="1" wp14:anchorId="5B58D332" wp14:editId="79AB0871">
              <wp:simplePos x="0" y="0"/>
              <wp:positionH relativeFrom="page">
                <wp:posOffset>308610</wp:posOffset>
              </wp:positionH>
              <wp:positionV relativeFrom="page">
                <wp:posOffset>9163050</wp:posOffset>
              </wp:positionV>
              <wp:extent cx="276860" cy="1148080"/>
              <wp:effectExtent l="0" t="0" r="8890" b="0"/>
              <wp:wrapNone/>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1148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FCABE" w14:textId="77777777" w:rsidR="009146B9" w:rsidRDefault="009146B9" w:rsidP="009146B9">
                          <w:pPr>
                            <w:pStyle w:val="ffmnormal"/>
                            <w:rPr>
                              <w:b/>
                              <w:sz w:val="18"/>
                              <w:szCs w:val="18"/>
                            </w:rPr>
                          </w:pPr>
                          <w:r>
                            <w:rPr>
                              <w:b/>
                              <w:sz w:val="18"/>
                              <w:szCs w:val="18"/>
                            </w:rPr>
                            <w:t>Formular-</w:t>
                          </w:r>
                          <w:proofErr w:type="spellStart"/>
                          <w:r>
                            <w:rPr>
                              <w:b/>
                              <w:sz w:val="18"/>
                              <w:szCs w:val="18"/>
                            </w:rPr>
                            <w:t>Nr</w:t>
                          </w:r>
                          <w:proofErr w:type="spellEnd"/>
                          <w:r>
                            <w:rPr>
                              <w:b/>
                              <w:sz w:val="18"/>
                              <w:szCs w:val="18"/>
                            </w:rPr>
                            <w:t xml:space="preserve"> 78206</w:t>
                          </w:r>
                        </w:p>
                        <w:p w14:paraId="28C19FE2" w14:textId="77777777" w:rsidR="009146B9" w:rsidRDefault="00FC7C65" w:rsidP="009146B9">
                          <w:pPr>
                            <w:pStyle w:val="ffmnormal"/>
                            <w:rPr>
                              <w:b/>
                              <w:sz w:val="14"/>
                              <w:szCs w:val="14"/>
                            </w:rPr>
                          </w:pPr>
                          <w:r>
                            <w:rPr>
                              <w:b/>
                              <w:sz w:val="14"/>
                              <w:szCs w:val="14"/>
                            </w:rPr>
                            <w:t>Stand 12</w:t>
                          </w:r>
                          <w:r w:rsidR="009146B9">
                            <w:rPr>
                              <w:b/>
                              <w:sz w:val="14"/>
                              <w:szCs w:val="14"/>
                            </w:rPr>
                            <w:t>/14</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58D332" id="_x0000_t202" coordsize="21600,21600" o:spt="202" path="m,l,21600r21600,l21600,xe">
              <v:stroke joinstyle="miter"/>
              <v:path gradientshapeok="t" o:connecttype="rect"/>
            </v:shapetype>
            <v:shape id="Textfeld 7" o:spid="_x0000_s1026" type="#_x0000_t202" style="position:absolute;margin-left:24.3pt;margin-top:721.5pt;width:21.8pt;height:90.4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" stroked="f">
              <v:textbox style="layout-flow:vertical;mso-layout-flow-alt:bottom-to-top" inset="0,0,0,0">
                <w:txbxContent>
                  <w:p w14:paraId="316FCABE" w14:textId="77777777" w:rsidR="009146B9" w:rsidRDefault="009146B9" w:rsidP="009146B9">
                    <w:pPr>
                      <w:pStyle w:val="ffmnormal"/>
                      <w:rPr>
                        <w:b/>
                        <w:sz w:val="18"/>
                        <w:szCs w:val="18"/>
                      </w:rPr>
                    </w:pPr>
                    <w:r>
                      <w:rPr>
                        <w:b/>
                        <w:sz w:val="18"/>
                        <w:szCs w:val="18"/>
                      </w:rPr>
                      <w:t>Formular-</w:t>
                    </w:r>
                    <w:proofErr w:type="spellStart"/>
                    <w:r>
                      <w:rPr>
                        <w:b/>
                        <w:sz w:val="18"/>
                        <w:szCs w:val="18"/>
                      </w:rPr>
                      <w:t>Nr</w:t>
                    </w:r>
                    <w:proofErr w:type="spellEnd"/>
                    <w:r>
                      <w:rPr>
                        <w:b/>
                        <w:sz w:val="18"/>
                        <w:szCs w:val="18"/>
                      </w:rPr>
                      <w:t xml:space="preserve"> 78206</w:t>
                    </w:r>
                  </w:p>
                  <w:p w14:paraId="28C19FE2" w14:textId="77777777" w:rsidR="009146B9" w:rsidRDefault="00FC7C65" w:rsidP="009146B9">
                    <w:pPr>
                      <w:pStyle w:val="ffmnormal"/>
                      <w:rPr>
                        <w:b/>
                        <w:sz w:val="14"/>
                        <w:szCs w:val="14"/>
                      </w:rPr>
                    </w:pPr>
                    <w:r>
                      <w:rPr>
                        <w:b/>
                        <w:sz w:val="14"/>
                        <w:szCs w:val="14"/>
                      </w:rPr>
                      <w:t>Stand 12</w:t>
                    </w:r>
                    <w:r w:rsidR="009146B9">
                      <w:rPr>
                        <w:b/>
                        <w:sz w:val="14"/>
                        <w:szCs w:val="14"/>
                      </w:rPr>
                      <w:t>/14</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EF94C" w14:textId="77777777" w:rsidR="00DA1977" w:rsidRDefault="00DA1977">
      <w:r>
        <w:separator/>
      </w:r>
    </w:p>
  </w:footnote>
  <w:footnote w:type="continuationSeparator" w:id="0">
    <w:p w14:paraId="438ED056" w14:textId="77777777" w:rsidR="00DA1977" w:rsidRDefault="00DA1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488A" w14:textId="77777777" w:rsidR="008D7144" w:rsidRDefault="008D7144" w:rsidP="008D7144">
    <w:pPr>
      <w:pStyle w:val="Kopfzeile"/>
      <w:jc w:val="center"/>
    </w:pPr>
    <w:r>
      <w:fldChar w:fldCharType="begin"/>
    </w:r>
    <w:r>
      <w:instrText>PAGE   \* MERGEFORMAT</w:instrText>
    </w:r>
    <w:r>
      <w:fldChar w:fldCharType="separate"/>
    </w:r>
    <w:r w:rsidR="004C6152">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82F7F" w14:textId="77777777" w:rsidR="008315AF" w:rsidRDefault="001D1A9D">
    <w:pPr>
      <w:pStyle w:val="Kopfzeile"/>
    </w:pPr>
    <w:r>
      <w:rPr>
        <w:rFonts w:ascii="Franklin Gothic Book" w:hAnsi="Franklin Gothic Book"/>
        <w:noProof/>
      </w:rPr>
      <w:drawing>
        <wp:anchor distT="0" distB="0" distL="114300" distR="114300" simplePos="0" relativeHeight="251665920" behindDoc="0" locked="0" layoutInCell="1" allowOverlap="1" wp14:anchorId="4B14879A" wp14:editId="6DA2FFC0">
          <wp:simplePos x="0" y="0"/>
          <wp:positionH relativeFrom="column">
            <wp:posOffset>5339715</wp:posOffset>
          </wp:positionH>
          <wp:positionV relativeFrom="paragraph">
            <wp:posOffset>-16510</wp:posOffset>
          </wp:positionV>
          <wp:extent cx="1017270" cy="832485"/>
          <wp:effectExtent l="0" t="0" r="0" b="5715"/>
          <wp:wrapTight wrapText="bothSides">
            <wp:wrapPolygon edited="0">
              <wp:start x="0" y="0"/>
              <wp:lineTo x="0" y="21254"/>
              <wp:lineTo x="21034" y="21254"/>
              <wp:lineTo x="21034" y="0"/>
              <wp:lineTo x="0" y="0"/>
            </wp:wrapPolygon>
          </wp:wrapTight>
          <wp:docPr id="31" name="Bild 9" descr="Logo_Jugend-und_Sozialamt_RZ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_Jugend-und_Sozialamt_RZ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270" cy="832485"/>
                  </a:xfrm>
                  <a:prstGeom prst="rect">
                    <a:avLst/>
                  </a:prstGeom>
                  <a:noFill/>
                  <a:ln>
                    <a:noFill/>
                  </a:ln>
                </pic:spPr>
              </pic:pic>
            </a:graphicData>
          </a:graphic>
          <wp14:sizeRelH relativeFrom="page">
            <wp14:pctWidth>0</wp14:pctWidth>
          </wp14:sizeRelH>
          <wp14:sizeRelV relativeFrom="page">
            <wp14:pctHeight>0</wp14:pctHeight>
          </wp14:sizeRelV>
        </wp:anchor>
      </w:drawing>
    </w:r>
    <w:r w:rsidR="005E4946">
      <w:rPr>
        <w:noProof/>
      </w:rPr>
      <w:drawing>
        <wp:anchor distT="0" distB="0" distL="114300" distR="114300" simplePos="0" relativeHeight="251658752" behindDoc="0" locked="0" layoutInCell="1" allowOverlap="1" wp14:anchorId="213A5CAB" wp14:editId="5701BF99">
          <wp:simplePos x="0" y="0"/>
          <wp:positionH relativeFrom="column">
            <wp:posOffset>-115570</wp:posOffset>
          </wp:positionH>
          <wp:positionV relativeFrom="paragraph">
            <wp:posOffset>428625</wp:posOffset>
          </wp:positionV>
          <wp:extent cx="2844800" cy="447040"/>
          <wp:effectExtent l="0" t="0" r="0" b="0"/>
          <wp:wrapTight wrapText="bothSides">
            <wp:wrapPolygon edited="0">
              <wp:start x="0" y="0"/>
              <wp:lineTo x="0" y="20250"/>
              <wp:lineTo x="21407" y="20250"/>
              <wp:lineTo x="21407" y="0"/>
              <wp:lineTo x="0" y="0"/>
            </wp:wrapPolygon>
          </wp:wrapTight>
          <wp:docPr id="32"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44800" cy="4470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204C0"/>
    <w:multiLevelType w:val="hybridMultilevel"/>
    <w:tmpl w:val="437C472E"/>
    <w:lvl w:ilvl="0" w:tplc="55806DF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2698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0"/>
  <w:defaultTabStop w:val="708"/>
  <w:autoHyphenation/>
  <w:hyphenationZone w:val="425"/>
  <w:displayHorizontalDrawingGridEvery w:val="0"/>
  <w:displayVerticalDrawingGridEvery w:val="0"/>
  <w:doNotUseMarginsForDrawingGridOrigin/>
  <w:noPunctuationKerning/>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977"/>
    <w:rsid w:val="00003AC7"/>
    <w:rsid w:val="000441BF"/>
    <w:rsid w:val="00052757"/>
    <w:rsid w:val="00053AEE"/>
    <w:rsid w:val="00061A41"/>
    <w:rsid w:val="00061D35"/>
    <w:rsid w:val="00077E90"/>
    <w:rsid w:val="00097EB1"/>
    <w:rsid w:val="000C72AF"/>
    <w:rsid w:val="000C7898"/>
    <w:rsid w:val="000E15E2"/>
    <w:rsid w:val="000E423C"/>
    <w:rsid w:val="00137626"/>
    <w:rsid w:val="0019204A"/>
    <w:rsid w:val="001A1C72"/>
    <w:rsid w:val="001A6D3F"/>
    <w:rsid w:val="001B2232"/>
    <w:rsid w:val="001B6263"/>
    <w:rsid w:val="001C217D"/>
    <w:rsid w:val="001D1A9D"/>
    <w:rsid w:val="001E137E"/>
    <w:rsid w:val="001E41E9"/>
    <w:rsid w:val="001F6418"/>
    <w:rsid w:val="00200A60"/>
    <w:rsid w:val="0021269F"/>
    <w:rsid w:val="0022617B"/>
    <w:rsid w:val="00236737"/>
    <w:rsid w:val="00241B82"/>
    <w:rsid w:val="00245DCB"/>
    <w:rsid w:val="00252694"/>
    <w:rsid w:val="0025722E"/>
    <w:rsid w:val="00277AFC"/>
    <w:rsid w:val="002873DA"/>
    <w:rsid w:val="00292920"/>
    <w:rsid w:val="002B7764"/>
    <w:rsid w:val="002D4F2D"/>
    <w:rsid w:val="002E5F2A"/>
    <w:rsid w:val="002E63B2"/>
    <w:rsid w:val="002E6AFD"/>
    <w:rsid w:val="002E70CC"/>
    <w:rsid w:val="002F3186"/>
    <w:rsid w:val="00303293"/>
    <w:rsid w:val="00335381"/>
    <w:rsid w:val="00340D7D"/>
    <w:rsid w:val="0034378D"/>
    <w:rsid w:val="0036041C"/>
    <w:rsid w:val="003649A1"/>
    <w:rsid w:val="0037427E"/>
    <w:rsid w:val="00375A0A"/>
    <w:rsid w:val="00377C79"/>
    <w:rsid w:val="0039605B"/>
    <w:rsid w:val="003C7D60"/>
    <w:rsid w:val="003D14E9"/>
    <w:rsid w:val="003D182A"/>
    <w:rsid w:val="003E50E6"/>
    <w:rsid w:val="003F65CD"/>
    <w:rsid w:val="00406D8A"/>
    <w:rsid w:val="00452B2A"/>
    <w:rsid w:val="00452BBE"/>
    <w:rsid w:val="00453089"/>
    <w:rsid w:val="00457430"/>
    <w:rsid w:val="00473ED9"/>
    <w:rsid w:val="00491D46"/>
    <w:rsid w:val="00494793"/>
    <w:rsid w:val="004977FD"/>
    <w:rsid w:val="004A4C90"/>
    <w:rsid w:val="004A5ED9"/>
    <w:rsid w:val="004C435C"/>
    <w:rsid w:val="004C569D"/>
    <w:rsid w:val="004C6152"/>
    <w:rsid w:val="004E04AB"/>
    <w:rsid w:val="004F5506"/>
    <w:rsid w:val="0050588B"/>
    <w:rsid w:val="00506CE8"/>
    <w:rsid w:val="00515434"/>
    <w:rsid w:val="005155E2"/>
    <w:rsid w:val="00523F13"/>
    <w:rsid w:val="00530B79"/>
    <w:rsid w:val="00542D26"/>
    <w:rsid w:val="00550722"/>
    <w:rsid w:val="00550E28"/>
    <w:rsid w:val="00565E12"/>
    <w:rsid w:val="005849EA"/>
    <w:rsid w:val="00590329"/>
    <w:rsid w:val="0059575F"/>
    <w:rsid w:val="005B482A"/>
    <w:rsid w:val="005C6337"/>
    <w:rsid w:val="005C63EE"/>
    <w:rsid w:val="005C6E8E"/>
    <w:rsid w:val="005E4946"/>
    <w:rsid w:val="005E5F79"/>
    <w:rsid w:val="005F3559"/>
    <w:rsid w:val="005F52D3"/>
    <w:rsid w:val="00605C19"/>
    <w:rsid w:val="00641F49"/>
    <w:rsid w:val="00655405"/>
    <w:rsid w:val="006616DE"/>
    <w:rsid w:val="00666621"/>
    <w:rsid w:val="00680745"/>
    <w:rsid w:val="00687333"/>
    <w:rsid w:val="00691BC8"/>
    <w:rsid w:val="006B2421"/>
    <w:rsid w:val="006C0A6F"/>
    <w:rsid w:val="006C2AB2"/>
    <w:rsid w:val="006D3B35"/>
    <w:rsid w:val="006E053A"/>
    <w:rsid w:val="006E1AE0"/>
    <w:rsid w:val="006F28E7"/>
    <w:rsid w:val="007101A4"/>
    <w:rsid w:val="00711229"/>
    <w:rsid w:val="00723AEA"/>
    <w:rsid w:val="00726C29"/>
    <w:rsid w:val="007345F6"/>
    <w:rsid w:val="00765481"/>
    <w:rsid w:val="00771A20"/>
    <w:rsid w:val="00777A72"/>
    <w:rsid w:val="00796591"/>
    <w:rsid w:val="00797ECE"/>
    <w:rsid w:val="007A2E6C"/>
    <w:rsid w:val="007A73BA"/>
    <w:rsid w:val="007A7572"/>
    <w:rsid w:val="007A7D79"/>
    <w:rsid w:val="007F01FD"/>
    <w:rsid w:val="007F1833"/>
    <w:rsid w:val="007F42C3"/>
    <w:rsid w:val="0080327A"/>
    <w:rsid w:val="00803606"/>
    <w:rsid w:val="008132E6"/>
    <w:rsid w:val="00817F69"/>
    <w:rsid w:val="00824640"/>
    <w:rsid w:val="00824DB3"/>
    <w:rsid w:val="008315AF"/>
    <w:rsid w:val="008326A5"/>
    <w:rsid w:val="00834096"/>
    <w:rsid w:val="0084086C"/>
    <w:rsid w:val="0084095E"/>
    <w:rsid w:val="00863612"/>
    <w:rsid w:val="008707D5"/>
    <w:rsid w:val="008851A9"/>
    <w:rsid w:val="008858BB"/>
    <w:rsid w:val="00886758"/>
    <w:rsid w:val="008869BD"/>
    <w:rsid w:val="00887D0E"/>
    <w:rsid w:val="008A3200"/>
    <w:rsid w:val="008C006F"/>
    <w:rsid w:val="008C5784"/>
    <w:rsid w:val="008D3850"/>
    <w:rsid w:val="008D7144"/>
    <w:rsid w:val="008E131A"/>
    <w:rsid w:val="008F55E8"/>
    <w:rsid w:val="008F7952"/>
    <w:rsid w:val="0090319B"/>
    <w:rsid w:val="00910B8A"/>
    <w:rsid w:val="009146B9"/>
    <w:rsid w:val="00916465"/>
    <w:rsid w:val="009205F8"/>
    <w:rsid w:val="00921134"/>
    <w:rsid w:val="00952C8E"/>
    <w:rsid w:val="009541A9"/>
    <w:rsid w:val="0096184A"/>
    <w:rsid w:val="00964E33"/>
    <w:rsid w:val="00965787"/>
    <w:rsid w:val="009816BB"/>
    <w:rsid w:val="0098336D"/>
    <w:rsid w:val="00986BA7"/>
    <w:rsid w:val="00987080"/>
    <w:rsid w:val="00992677"/>
    <w:rsid w:val="00992691"/>
    <w:rsid w:val="00994A2E"/>
    <w:rsid w:val="009A2046"/>
    <w:rsid w:val="009B2C26"/>
    <w:rsid w:val="009C355C"/>
    <w:rsid w:val="009E1B44"/>
    <w:rsid w:val="00A10942"/>
    <w:rsid w:val="00A2238E"/>
    <w:rsid w:val="00A239F4"/>
    <w:rsid w:val="00A24DF4"/>
    <w:rsid w:val="00A334A2"/>
    <w:rsid w:val="00A344D3"/>
    <w:rsid w:val="00A36E30"/>
    <w:rsid w:val="00A419CB"/>
    <w:rsid w:val="00A471AF"/>
    <w:rsid w:val="00A55F5C"/>
    <w:rsid w:val="00A60BCF"/>
    <w:rsid w:val="00A64448"/>
    <w:rsid w:val="00A904D1"/>
    <w:rsid w:val="00AA0933"/>
    <w:rsid w:val="00AA3146"/>
    <w:rsid w:val="00AA34BD"/>
    <w:rsid w:val="00AB36EF"/>
    <w:rsid w:val="00AD0343"/>
    <w:rsid w:val="00AD357C"/>
    <w:rsid w:val="00AD7E28"/>
    <w:rsid w:val="00AF49D4"/>
    <w:rsid w:val="00B2343E"/>
    <w:rsid w:val="00B31BE2"/>
    <w:rsid w:val="00B40EF0"/>
    <w:rsid w:val="00B4586F"/>
    <w:rsid w:val="00B47E56"/>
    <w:rsid w:val="00B876AD"/>
    <w:rsid w:val="00B95921"/>
    <w:rsid w:val="00BB1D5F"/>
    <w:rsid w:val="00BB359A"/>
    <w:rsid w:val="00BB44A0"/>
    <w:rsid w:val="00BE0111"/>
    <w:rsid w:val="00BF250D"/>
    <w:rsid w:val="00C04E65"/>
    <w:rsid w:val="00C112FE"/>
    <w:rsid w:val="00C1342D"/>
    <w:rsid w:val="00C31BBE"/>
    <w:rsid w:val="00C54186"/>
    <w:rsid w:val="00C56106"/>
    <w:rsid w:val="00C76993"/>
    <w:rsid w:val="00C90606"/>
    <w:rsid w:val="00C92224"/>
    <w:rsid w:val="00C94590"/>
    <w:rsid w:val="00CA6FB6"/>
    <w:rsid w:val="00CC5465"/>
    <w:rsid w:val="00CC54E7"/>
    <w:rsid w:val="00CD6E62"/>
    <w:rsid w:val="00CE698C"/>
    <w:rsid w:val="00CF15FD"/>
    <w:rsid w:val="00D25CEF"/>
    <w:rsid w:val="00D300B6"/>
    <w:rsid w:val="00D41EBB"/>
    <w:rsid w:val="00D46B7C"/>
    <w:rsid w:val="00D55277"/>
    <w:rsid w:val="00D7401E"/>
    <w:rsid w:val="00D91986"/>
    <w:rsid w:val="00DA1977"/>
    <w:rsid w:val="00DC545F"/>
    <w:rsid w:val="00DE2C4A"/>
    <w:rsid w:val="00E023AE"/>
    <w:rsid w:val="00E0527F"/>
    <w:rsid w:val="00E06D41"/>
    <w:rsid w:val="00E11A5C"/>
    <w:rsid w:val="00E21A1F"/>
    <w:rsid w:val="00E2258C"/>
    <w:rsid w:val="00E27111"/>
    <w:rsid w:val="00E30714"/>
    <w:rsid w:val="00E52C79"/>
    <w:rsid w:val="00E60DB0"/>
    <w:rsid w:val="00E64757"/>
    <w:rsid w:val="00E70750"/>
    <w:rsid w:val="00E834AB"/>
    <w:rsid w:val="00EB2574"/>
    <w:rsid w:val="00EB4086"/>
    <w:rsid w:val="00ED5771"/>
    <w:rsid w:val="00EE359A"/>
    <w:rsid w:val="00EE62EA"/>
    <w:rsid w:val="00F128BD"/>
    <w:rsid w:val="00F251E2"/>
    <w:rsid w:val="00F37EC3"/>
    <w:rsid w:val="00F4182B"/>
    <w:rsid w:val="00F533CC"/>
    <w:rsid w:val="00F60A3C"/>
    <w:rsid w:val="00F6198B"/>
    <w:rsid w:val="00F705F3"/>
    <w:rsid w:val="00F72F42"/>
    <w:rsid w:val="00FC7C65"/>
    <w:rsid w:val="00FD542E"/>
    <w:rsid w:val="00FE1DE0"/>
    <w:rsid w:val="00FE3FCB"/>
    <w:rsid w:val="00FE6ECD"/>
  </w:rsids>
  <m:mathPr>
    <m:mathFont m:val="Cambria Math"/>
    <m:brkBin m:val="before"/>
    <m:brkBinSub m:val="--"/>
    <m:smallFrac m:val="0"/>
    <m:dispDef m:val="0"/>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41"/>
    <o:shapelayout v:ext="edit">
      <o:idmap v:ext="edit" data="1"/>
    </o:shapelayout>
  </w:shapeDefaults>
  <w:decimalSymbol w:val=","/>
  <w:listSeparator w:val=";"/>
  <w14:docId w14:val="587252CE"/>
  <w15:docId w15:val="{F756366B-BC22-4EBF-A80A-C45DFEF4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sz w:val="22"/>
    </w:rPr>
  </w:style>
  <w:style w:type="paragraph" w:styleId="berschrift1">
    <w:name w:val="heading 1"/>
    <w:basedOn w:val="Standard"/>
    <w:next w:val="Standard"/>
    <w:link w:val="berschrift1Zchn"/>
    <w:qFormat/>
    <w:rsid w:val="00BB359A"/>
    <w:pPr>
      <w:keepNext/>
      <w:outlineLvl w:val="0"/>
    </w:pPr>
    <w:rPr>
      <w:rFonts w:ascii="Century Gothic" w:hAnsi="Century Gothic"/>
      <w:sz w:val="3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Sprechblasentext">
    <w:name w:val="Balloon Text"/>
    <w:basedOn w:val="Standard"/>
    <w:semiHidden/>
    <w:rsid w:val="00335381"/>
    <w:rPr>
      <w:rFonts w:ascii="Tahoma" w:hAnsi="Tahoma" w:cs="Tahoma"/>
      <w:sz w:val="16"/>
      <w:szCs w:val="16"/>
    </w:rPr>
  </w:style>
  <w:style w:type="character" w:styleId="Platzhaltertext">
    <w:name w:val="Placeholder Text"/>
    <w:basedOn w:val="Absatz-Standardschriftart"/>
    <w:uiPriority w:val="99"/>
    <w:unhideWhenUsed/>
    <w:rsid w:val="00277AFC"/>
    <w:rPr>
      <w:color w:val="808080"/>
    </w:rPr>
  </w:style>
  <w:style w:type="character" w:customStyle="1" w:styleId="berschrift1Zchn">
    <w:name w:val="Überschrift 1 Zchn"/>
    <w:basedOn w:val="Absatz-Standardschriftart"/>
    <w:link w:val="berschrift1"/>
    <w:rsid w:val="00BB359A"/>
    <w:rPr>
      <w:rFonts w:ascii="Century Gothic" w:hAnsi="Century Gothic"/>
      <w:sz w:val="31"/>
    </w:rPr>
  </w:style>
  <w:style w:type="paragraph" w:customStyle="1" w:styleId="ffmnormal">
    <w:name w:val="ffm_normal"/>
    <w:link w:val="ffmnormalZchn"/>
    <w:qFormat/>
    <w:rsid w:val="009146B9"/>
    <w:pPr>
      <w:keepLines/>
      <w:suppressAutoHyphens/>
    </w:pPr>
    <w:rPr>
      <w:rFonts w:ascii="Arial" w:hAnsi="Arial"/>
      <w:sz w:val="22"/>
      <w:szCs w:val="24"/>
    </w:rPr>
  </w:style>
  <w:style w:type="character" w:customStyle="1" w:styleId="ffmnormalZchn">
    <w:name w:val="ffm_normal Zchn"/>
    <w:link w:val="ffmnormal"/>
    <w:rsid w:val="009146B9"/>
    <w:rPr>
      <w:rFonts w:ascii="Arial" w:hAnsi="Arial"/>
      <w:sz w:val="22"/>
      <w:szCs w:val="24"/>
    </w:rPr>
  </w:style>
  <w:style w:type="character" w:styleId="Hyperlink">
    <w:name w:val="Hyperlink"/>
    <w:basedOn w:val="Absatz-Standardschriftart"/>
    <w:uiPriority w:val="99"/>
    <w:unhideWhenUsed/>
    <w:rsid w:val="00530B79"/>
    <w:rPr>
      <w:rFonts w:ascii="Times New Roman" w:hAnsi="Times New Roman" w:cs="Times New Roman" w:hint="default"/>
      <w:color w:val="000000"/>
      <w:u w:val="single"/>
    </w:rPr>
  </w:style>
  <w:style w:type="paragraph" w:styleId="NurText">
    <w:name w:val="Plain Text"/>
    <w:basedOn w:val="Standard"/>
    <w:link w:val="NurTextZchn"/>
    <w:uiPriority w:val="99"/>
    <w:unhideWhenUsed/>
    <w:rsid w:val="00A36E30"/>
    <w:rPr>
      <w:rFonts w:ascii="Calibri" w:eastAsiaTheme="minorHAnsi" w:hAnsi="Calibri" w:cstheme="minorBidi"/>
      <w:szCs w:val="21"/>
      <w:lang w:eastAsia="en-US"/>
    </w:rPr>
  </w:style>
  <w:style w:type="character" w:customStyle="1" w:styleId="NurTextZchn">
    <w:name w:val="Nur Text Zchn"/>
    <w:basedOn w:val="Absatz-Standardschriftart"/>
    <w:link w:val="NurText"/>
    <w:uiPriority w:val="99"/>
    <w:rsid w:val="00A36E30"/>
    <w:rPr>
      <w:rFonts w:ascii="Calibri" w:eastAsiaTheme="minorHAnsi" w:hAnsi="Calibri" w:cstheme="minorBidi"/>
      <w:sz w:val="22"/>
      <w:szCs w:val="21"/>
      <w:lang w:eastAsia="en-US"/>
    </w:rPr>
  </w:style>
  <w:style w:type="paragraph" w:styleId="Listenabsatz">
    <w:name w:val="List Paragraph"/>
    <w:basedOn w:val="Standard"/>
    <w:uiPriority w:val="72"/>
    <w:qFormat/>
    <w:rsid w:val="00C541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38619">
      <w:bodyDiv w:val="1"/>
      <w:marLeft w:val="0"/>
      <w:marRight w:val="0"/>
      <w:marTop w:val="0"/>
      <w:marBottom w:val="0"/>
      <w:divBdr>
        <w:top w:val="none" w:sz="0" w:space="0" w:color="auto"/>
        <w:left w:val="none" w:sz="0" w:space="0" w:color="auto"/>
        <w:bottom w:val="none" w:sz="0" w:space="0" w:color="auto"/>
        <w:right w:val="none" w:sz="0" w:space="0" w:color="auto"/>
      </w:divBdr>
    </w:div>
    <w:div w:id="269901221">
      <w:bodyDiv w:val="1"/>
      <w:marLeft w:val="0"/>
      <w:marRight w:val="0"/>
      <w:marTop w:val="0"/>
      <w:marBottom w:val="0"/>
      <w:divBdr>
        <w:top w:val="none" w:sz="0" w:space="0" w:color="auto"/>
        <w:left w:val="none" w:sz="0" w:space="0" w:color="auto"/>
        <w:bottom w:val="none" w:sz="0" w:space="0" w:color="auto"/>
        <w:right w:val="none" w:sz="0" w:space="0" w:color="auto"/>
      </w:divBdr>
    </w:div>
    <w:div w:id="349375671">
      <w:bodyDiv w:val="1"/>
      <w:marLeft w:val="0"/>
      <w:marRight w:val="0"/>
      <w:marTop w:val="0"/>
      <w:marBottom w:val="0"/>
      <w:divBdr>
        <w:top w:val="none" w:sz="0" w:space="0" w:color="auto"/>
        <w:left w:val="none" w:sz="0" w:space="0" w:color="auto"/>
        <w:bottom w:val="none" w:sz="0" w:space="0" w:color="auto"/>
        <w:right w:val="none" w:sz="0" w:space="0" w:color="auto"/>
      </w:divBdr>
    </w:div>
    <w:div w:id="689181388">
      <w:bodyDiv w:val="1"/>
      <w:marLeft w:val="0"/>
      <w:marRight w:val="0"/>
      <w:marTop w:val="0"/>
      <w:marBottom w:val="0"/>
      <w:divBdr>
        <w:top w:val="none" w:sz="0" w:space="0" w:color="auto"/>
        <w:left w:val="none" w:sz="0" w:space="0" w:color="auto"/>
        <w:bottom w:val="none" w:sz="0" w:space="0" w:color="auto"/>
        <w:right w:val="none" w:sz="0" w:space="0" w:color="auto"/>
      </w:divBdr>
    </w:div>
    <w:div w:id="1023358450">
      <w:bodyDiv w:val="1"/>
      <w:marLeft w:val="0"/>
      <w:marRight w:val="0"/>
      <w:marTop w:val="0"/>
      <w:marBottom w:val="0"/>
      <w:divBdr>
        <w:top w:val="none" w:sz="0" w:space="0" w:color="auto"/>
        <w:left w:val="none" w:sz="0" w:space="0" w:color="auto"/>
        <w:bottom w:val="none" w:sz="0" w:space="0" w:color="auto"/>
        <w:right w:val="none" w:sz="0" w:space="0" w:color="auto"/>
      </w:divBdr>
    </w:div>
    <w:div w:id="1241791726">
      <w:bodyDiv w:val="1"/>
      <w:marLeft w:val="0"/>
      <w:marRight w:val="0"/>
      <w:marTop w:val="0"/>
      <w:marBottom w:val="0"/>
      <w:divBdr>
        <w:top w:val="none" w:sz="0" w:space="0" w:color="auto"/>
        <w:left w:val="none" w:sz="0" w:space="0" w:color="auto"/>
        <w:bottom w:val="none" w:sz="0" w:space="0" w:color="auto"/>
        <w:right w:val="none" w:sz="0" w:space="0" w:color="auto"/>
      </w:divBdr>
    </w:div>
    <w:div w:id="1404834906">
      <w:bodyDiv w:val="1"/>
      <w:marLeft w:val="0"/>
      <w:marRight w:val="0"/>
      <w:marTop w:val="0"/>
      <w:marBottom w:val="0"/>
      <w:divBdr>
        <w:top w:val="none" w:sz="0" w:space="0" w:color="auto"/>
        <w:left w:val="none" w:sz="0" w:space="0" w:color="auto"/>
        <w:bottom w:val="none" w:sz="0" w:space="0" w:color="auto"/>
        <w:right w:val="none" w:sz="0" w:space="0" w:color="auto"/>
      </w:divBdr>
    </w:div>
    <w:div w:id="1428387830">
      <w:bodyDiv w:val="1"/>
      <w:marLeft w:val="0"/>
      <w:marRight w:val="0"/>
      <w:marTop w:val="0"/>
      <w:marBottom w:val="0"/>
      <w:divBdr>
        <w:top w:val="none" w:sz="0" w:space="0" w:color="auto"/>
        <w:left w:val="none" w:sz="0" w:space="0" w:color="auto"/>
        <w:bottom w:val="none" w:sz="0" w:space="0" w:color="auto"/>
        <w:right w:val="none" w:sz="0" w:space="0" w:color="auto"/>
      </w:divBdr>
    </w:div>
    <w:div w:id="183757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soziales.dez\Daten$\D2\D24\D24.M\1%20Leitstelle%20&#196;lterwerden\Vorlagen\Kopfbogen%20Amt%2051\Kopfbogen%20Leitstelle%20&#196;lterwerden%20ab%2010_201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27E024D82E48FA9D4C3624FAE46317"/>
        <w:category>
          <w:name w:val="Allgemein"/>
          <w:gallery w:val="placeholder"/>
        </w:category>
        <w:types>
          <w:type w:val="bbPlcHdr"/>
        </w:types>
        <w:behaviors>
          <w:behavior w:val="content"/>
        </w:behaviors>
        <w:guid w:val="{366BA57C-75AC-4A63-AA2C-99734368A108}"/>
      </w:docPartPr>
      <w:docPartBody>
        <w:p w:rsidR="00FE79A3" w:rsidRDefault="00FE79A3">
          <w:pPr>
            <w:pStyle w:val="5527E024D82E48FA9D4C3624FAE46317"/>
          </w:pPr>
          <w:r w:rsidRPr="00A64448">
            <w:rPr>
              <w:rStyle w:val="Platzhaltertext"/>
              <w:rFonts w:cs="Arial"/>
            </w:rPr>
            <w:t>Klicken Sie hier, um Text einzugeben.</w:t>
          </w:r>
        </w:p>
      </w:docPartBody>
    </w:docPart>
    <w:docPart>
      <w:docPartPr>
        <w:name w:val="66851CB5BCD044CE8F5E95F1D855E092"/>
        <w:category>
          <w:name w:val="Allgemein"/>
          <w:gallery w:val="placeholder"/>
        </w:category>
        <w:types>
          <w:type w:val="bbPlcHdr"/>
        </w:types>
        <w:behaviors>
          <w:behavior w:val="content"/>
        </w:behaviors>
        <w:guid w:val="{20B1224C-FB70-4B54-A324-572649F7CBC6}"/>
      </w:docPartPr>
      <w:docPartBody>
        <w:p w:rsidR="00FE79A3" w:rsidRDefault="00FE79A3">
          <w:pPr>
            <w:pStyle w:val="66851CB5BCD044CE8F5E95F1D855E092"/>
          </w:pPr>
          <w:r w:rsidRPr="00A64448">
            <w:rPr>
              <w:rStyle w:val="Platzhaltertext"/>
              <w:rFonts w:cs="Arial"/>
            </w:rPr>
            <w:t>Klicken Sie hier, um Text einzugeben.</w:t>
          </w:r>
        </w:p>
      </w:docPartBody>
    </w:docPart>
    <w:docPart>
      <w:docPartPr>
        <w:name w:val="5B8D6AFDA3B04DD19C13171E139E0959"/>
        <w:category>
          <w:name w:val="Allgemein"/>
          <w:gallery w:val="placeholder"/>
        </w:category>
        <w:types>
          <w:type w:val="bbPlcHdr"/>
        </w:types>
        <w:behaviors>
          <w:behavior w:val="content"/>
        </w:behaviors>
        <w:guid w:val="{F5B8D961-A47B-4430-8304-B2DB710736A8}"/>
      </w:docPartPr>
      <w:docPartBody>
        <w:p w:rsidR="00FE79A3" w:rsidRDefault="00FE79A3">
          <w:pPr>
            <w:pStyle w:val="5B8D6AFDA3B04DD19C13171E139E0959"/>
          </w:pPr>
          <w:r w:rsidRPr="00A64448">
            <w:rPr>
              <w:rStyle w:val="Platzhaltertext"/>
              <w:rFonts w:cs="Arial"/>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A3"/>
    <w:rsid w:val="008707D5"/>
    <w:rsid w:val="00B95921"/>
    <w:rsid w:val="00FE79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unhideWhenUsed/>
    <w:rPr>
      <w:color w:val="808080"/>
    </w:rPr>
  </w:style>
  <w:style w:type="paragraph" w:customStyle="1" w:styleId="5527E024D82E48FA9D4C3624FAE46317">
    <w:name w:val="5527E024D82E48FA9D4C3624FAE46317"/>
  </w:style>
  <w:style w:type="paragraph" w:customStyle="1" w:styleId="66851CB5BCD044CE8F5E95F1D855E092">
    <w:name w:val="66851CB5BCD044CE8F5E95F1D855E092"/>
  </w:style>
  <w:style w:type="paragraph" w:customStyle="1" w:styleId="5B8D6AFDA3B04DD19C13171E139E0959">
    <w:name w:val="5B8D6AFDA3B04DD19C13171E139E09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1ED28-6E5C-4DEF-940B-0EB4639F2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Kopfbogen Leitstelle Älterwerden ab 10_2015</Template>
  <TotalTime>0</TotalTime>
  <Pages>2</Pages>
  <Words>343</Words>
  <Characters>2370</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lpstr>
    </vt:vector>
  </TitlesOfParts>
  <Company>Stadt Frankfurt am Main</Company>
  <LinksUpToDate>false</LinksUpToDate>
  <CharactersWithSpaces>2708</CharactersWithSpaces>
  <SharedDoc>false</SharedDoc>
  <HLinks>
    <vt:vector size="12" baseType="variant">
      <vt:variant>
        <vt:i4>5046278</vt:i4>
      </vt:variant>
      <vt:variant>
        <vt:i4>-1</vt:i4>
      </vt:variant>
      <vt:variant>
        <vt:i4>2057</vt:i4>
      </vt:variant>
      <vt:variant>
        <vt:i4>1</vt:i4>
      </vt:variant>
      <vt:variant>
        <vt:lpwstr>Logo_Jugend-und_Sozialamt_RZ_RGB</vt:lpwstr>
      </vt:variant>
      <vt:variant>
        <vt:lpwstr/>
      </vt:variant>
      <vt:variant>
        <vt:i4>7536655</vt:i4>
      </vt:variant>
      <vt:variant>
        <vt:i4>-1</vt:i4>
      </vt:variant>
      <vt:variant>
        <vt:i4>2059</vt:i4>
      </vt:variant>
      <vt:variant>
        <vt:i4>1</vt:i4>
      </vt:variant>
      <vt:variant>
        <vt:lpwstr>GSH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Ruehl, Wolfgang</dc:creator>
  <cp:lastModifiedBy>Krause, Davina</cp:lastModifiedBy>
  <cp:revision>2</cp:revision>
  <cp:lastPrinted>2026-07-08T07:01:00Z</cp:lastPrinted>
  <dcterms:created xsi:type="dcterms:W3CDTF">2026-07-08T07:03:00Z</dcterms:created>
  <dcterms:modified xsi:type="dcterms:W3CDTF">2026-07-08T07:03:00Z</dcterms:modified>
</cp:coreProperties>
</file>